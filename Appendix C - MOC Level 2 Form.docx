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83" w:type="pct"/>
        <w:tblInd w:w="-6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440"/>
        <w:gridCol w:w="2662"/>
        <w:gridCol w:w="2782"/>
      </w:tblGrid>
      <w:tr w:rsidR="00746CC7" w:rsidRPr="00746CC7" w14:paraId="40638759" w14:textId="77777777" w:rsidTr="00746CC7">
        <w:trPr>
          <w:trHeight w:val="433"/>
        </w:trPr>
        <w:tc>
          <w:tcPr>
            <w:tcW w:w="3722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C906EE" w14:textId="12CD0647" w:rsidR="00746CC7" w:rsidRPr="00746CC7" w:rsidRDefault="00746CC7" w:rsidP="00746CC7">
            <w:pPr>
              <w:tabs>
                <w:tab w:val="left" w:pos="195"/>
                <w:tab w:val="right" w:pos="6305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746CC7">
              <w:rPr>
                <w:rFonts w:ascii="Arial Narrow" w:hAnsi="Arial Narrow"/>
                <w:b/>
                <w:sz w:val="32"/>
              </w:rPr>
              <w:t>MANAGEMENT OF CHANGE FORM</w:t>
            </w:r>
            <w:r w:rsidR="008F3220">
              <w:rPr>
                <w:rFonts w:ascii="Arial Narrow" w:hAnsi="Arial Narrow"/>
                <w:b/>
                <w:sz w:val="32"/>
              </w:rPr>
              <w:t xml:space="preserve"> – Level 2</w:t>
            </w:r>
          </w:p>
        </w:tc>
        <w:tc>
          <w:tcPr>
            <w:tcW w:w="127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1B9214" w14:textId="77777777" w:rsidR="00746CC7" w:rsidRPr="00746CC7" w:rsidRDefault="00746CC7" w:rsidP="00746CC7">
            <w:pPr>
              <w:jc w:val="center"/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>MOC Number</w:t>
            </w:r>
          </w:p>
          <w:p w14:paraId="60BFFD41" w14:textId="7AEDE2E5" w:rsidR="00746CC7" w:rsidRPr="00746CC7" w:rsidRDefault="00746CC7" w:rsidP="00746CC7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</w:tr>
      <w:tr w:rsidR="00746CC7" w:rsidRPr="00746CC7" w14:paraId="15A419E5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3366FF" w:fill="3366FF"/>
          </w:tcPr>
          <w:p w14:paraId="454C27EA" w14:textId="77777777" w:rsidR="00746CC7" w:rsidRPr="00746CC7" w:rsidRDefault="00746CC7" w:rsidP="00746CC7">
            <w:pPr>
              <w:rPr>
                <w:rFonts w:ascii="Arial Narrow" w:hAnsi="Arial Narrow"/>
                <w:color w:val="FFFFFF"/>
              </w:rPr>
            </w:pPr>
            <w:r w:rsidRPr="00746CC7">
              <w:rPr>
                <w:rFonts w:ascii="Arial Narrow" w:hAnsi="Arial Narrow"/>
                <w:color w:val="FFFFFF"/>
                <w:sz w:val="32"/>
              </w:rPr>
              <w:t>PART 1 – PREPARATION</w:t>
            </w:r>
          </w:p>
        </w:tc>
      </w:tr>
      <w:tr w:rsidR="00746CC7" w:rsidRPr="00746CC7" w14:paraId="448C3F59" w14:textId="77777777" w:rsidTr="00746CC7">
        <w:tc>
          <w:tcPr>
            <w:tcW w:w="5000" w:type="pct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53823085" w14:textId="77777777" w:rsidR="00746CC7" w:rsidRPr="00746CC7" w:rsidRDefault="00746CC7" w:rsidP="00746CC7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1A – Scope of MOC </w:t>
            </w:r>
          </w:p>
        </w:tc>
      </w:tr>
      <w:tr w:rsidR="00746CC7" w:rsidRPr="00746CC7" w14:paraId="4A122DD9" w14:textId="77777777" w:rsidTr="00746CC7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3671BC9" w14:textId="77777777" w:rsidR="00746CC7" w:rsidRPr="00746CC7" w:rsidRDefault="00746CC7" w:rsidP="00746CC7">
            <w:pPr>
              <w:rPr>
                <w:rFonts w:ascii="Arial Narrow" w:hAnsi="Arial Narrow"/>
              </w:rPr>
            </w:pPr>
          </w:p>
          <w:p w14:paraId="35A1E1C9" w14:textId="20F5C244" w:rsidR="00746CC7" w:rsidRPr="00746CC7" w:rsidRDefault="00746CC7" w:rsidP="00746CC7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b/>
                <w:bCs/>
              </w:rPr>
              <w:t>Asset:</w:t>
            </w:r>
            <w:r w:rsidRPr="00746CC7">
              <w:rPr>
                <w:rFonts w:ascii="Arial Narrow" w:hAnsi="Arial Narrow"/>
              </w:rPr>
              <w:t xml:space="preserve"> </w:t>
            </w:r>
          </w:p>
          <w:p w14:paraId="1E5FA7D9" w14:textId="77777777" w:rsidR="00746CC7" w:rsidRPr="00746CC7" w:rsidRDefault="00746CC7" w:rsidP="00746CC7">
            <w:pPr>
              <w:rPr>
                <w:rFonts w:ascii="Arial Narrow" w:hAnsi="Arial Narrow"/>
              </w:rPr>
            </w:pPr>
          </w:p>
          <w:p w14:paraId="56B702C7" w14:textId="521C40FB" w:rsidR="00746CC7" w:rsidRPr="00746CC7" w:rsidRDefault="00746CC7" w:rsidP="00746CC7">
            <w:pPr>
              <w:rPr>
                <w:rFonts w:ascii="Arial Narrow" w:hAnsi="Arial Narrow"/>
                <w:b/>
                <w:bCs/>
              </w:rPr>
            </w:pPr>
            <w:r w:rsidRPr="00746CC7">
              <w:rPr>
                <w:rFonts w:ascii="Arial Narrow" w:hAnsi="Arial Narrow"/>
                <w:b/>
                <w:bCs/>
              </w:rPr>
              <w:t xml:space="preserve">MOC Title:  </w:t>
            </w:r>
          </w:p>
        </w:tc>
        <w:tc>
          <w:tcPr>
            <w:tcW w:w="2501" w:type="pct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5F2690E" w14:textId="77777777" w:rsidR="00746CC7" w:rsidRPr="00746CC7" w:rsidRDefault="00746CC7" w:rsidP="00746CC7">
            <w:pPr>
              <w:tabs>
                <w:tab w:val="left" w:pos="2161"/>
              </w:tabs>
              <w:rPr>
                <w:rFonts w:ascii="Arial Narrow" w:hAnsi="Arial Narrow"/>
              </w:rPr>
            </w:pPr>
          </w:p>
          <w:p w14:paraId="7FB512FA" w14:textId="63DA8B3B" w:rsidR="00746CC7" w:rsidRPr="00746CC7" w:rsidRDefault="00746CC7" w:rsidP="00746CC7">
            <w:pPr>
              <w:tabs>
                <w:tab w:val="left" w:pos="2161"/>
              </w:tabs>
              <w:rPr>
                <w:rFonts w:ascii="Arial Narrow" w:hAnsi="Arial Narrow"/>
                <w:b/>
                <w:bCs/>
              </w:rPr>
            </w:pPr>
            <w:r w:rsidRPr="00746CC7">
              <w:rPr>
                <w:rFonts w:ascii="Arial Narrow" w:hAnsi="Arial Narrow"/>
                <w:b/>
                <w:bCs/>
              </w:rPr>
              <w:t xml:space="preserve">Plant Area: </w:t>
            </w:r>
            <w:r w:rsidRPr="00746CC7">
              <w:rPr>
                <w:rFonts w:ascii="Arial Narrow" w:hAnsi="Arial Narrow"/>
                <w:b/>
                <w:bCs/>
              </w:rPr>
              <w:tab/>
            </w:r>
          </w:p>
          <w:p w14:paraId="60A5F94E" w14:textId="77777777" w:rsidR="00746CC7" w:rsidRPr="00746CC7" w:rsidRDefault="00746CC7" w:rsidP="00746CC7">
            <w:pPr>
              <w:tabs>
                <w:tab w:val="left" w:pos="2161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</w:r>
          </w:p>
          <w:p w14:paraId="5A5A022C" w14:textId="42474219" w:rsidR="00746CC7" w:rsidRPr="00746CC7" w:rsidRDefault="00746CC7" w:rsidP="00746CC7">
            <w:pPr>
              <w:tabs>
                <w:tab w:val="left" w:pos="2161"/>
              </w:tabs>
              <w:rPr>
                <w:rFonts w:ascii="Arial Narrow" w:hAnsi="Arial Narrow"/>
                <w:b/>
                <w:bCs/>
              </w:rPr>
            </w:pPr>
            <w:r w:rsidRPr="00746CC7">
              <w:rPr>
                <w:rFonts w:ascii="Arial Narrow" w:hAnsi="Arial Narrow"/>
                <w:b/>
                <w:bCs/>
              </w:rPr>
              <w:t>MOC Lead</w:t>
            </w:r>
            <w:r w:rsidR="00D6474B">
              <w:rPr>
                <w:rFonts w:ascii="Arial Narrow" w:hAnsi="Arial Narrow"/>
                <w:b/>
                <w:bCs/>
              </w:rPr>
              <w:t>:</w:t>
            </w:r>
            <w:r w:rsidRPr="00746CC7">
              <w:rPr>
                <w:rFonts w:ascii="Arial Narrow" w:hAnsi="Arial Narrow"/>
                <w:b/>
                <w:bCs/>
              </w:rPr>
              <w:t xml:space="preserve">  </w:t>
            </w:r>
          </w:p>
        </w:tc>
      </w:tr>
      <w:tr w:rsidR="00746CC7" w:rsidRPr="00746CC7" w14:paraId="345B290C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75ABD5" w14:textId="77777777" w:rsidR="00746CC7" w:rsidRPr="00746CC7" w:rsidRDefault="00746CC7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  <w:b/>
              </w:rPr>
            </w:pPr>
          </w:p>
          <w:p w14:paraId="51AD5390" w14:textId="1AD12BD9" w:rsidR="006876D7" w:rsidRPr="006876D7" w:rsidRDefault="00746CC7" w:rsidP="00746CC7">
            <w:pPr>
              <w:tabs>
                <w:tab w:val="left" w:pos="5103"/>
                <w:tab w:val="left" w:pos="8222"/>
              </w:tabs>
              <w:spacing w:line="360" w:lineRule="auto"/>
              <w:rPr>
                <w:rFonts w:ascii="Arial Narrow" w:hAnsi="Arial Narrow"/>
                <w:bCs/>
              </w:rPr>
            </w:pPr>
            <w:r w:rsidRPr="00746CC7">
              <w:rPr>
                <w:rFonts w:ascii="Arial Narrow" w:hAnsi="Arial Narrow"/>
                <w:b/>
              </w:rPr>
              <w:t>Brief Summary of Asset Managed Modification (</w:t>
            </w:r>
            <w:r w:rsidR="00D6474B">
              <w:rPr>
                <w:rFonts w:ascii="Arial Narrow" w:hAnsi="Arial Narrow"/>
                <w:b/>
              </w:rPr>
              <w:t>MOC Lead</w:t>
            </w:r>
            <w:r w:rsidRPr="00746CC7">
              <w:rPr>
                <w:rFonts w:ascii="Arial Narrow" w:hAnsi="Arial Narrow"/>
                <w:b/>
              </w:rPr>
              <w:t xml:space="preserve"> to provide):  </w:t>
            </w:r>
          </w:p>
          <w:p w14:paraId="281B1FA4" w14:textId="433CCC16" w:rsidR="00746CC7" w:rsidRDefault="00746CC7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59168061" w14:textId="36E7FB10" w:rsidR="00A73186" w:rsidRPr="0081427F" w:rsidRDefault="00746CC7" w:rsidP="00A73186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  <w:bCs/>
              </w:rPr>
            </w:pPr>
            <w:r w:rsidRPr="00746CC7">
              <w:rPr>
                <w:rFonts w:ascii="Arial Narrow" w:hAnsi="Arial Narrow"/>
                <w:b/>
              </w:rPr>
              <w:t>Technical Basis for Change (</w:t>
            </w:r>
            <w:r w:rsidR="00D6474B">
              <w:rPr>
                <w:rFonts w:ascii="Arial Narrow" w:hAnsi="Arial Narrow"/>
                <w:b/>
              </w:rPr>
              <w:t>MOC Lead</w:t>
            </w:r>
            <w:r w:rsidRPr="00746CC7">
              <w:rPr>
                <w:rFonts w:ascii="Arial Narrow" w:hAnsi="Arial Narrow"/>
                <w:b/>
              </w:rPr>
              <w:t xml:space="preserve"> to provide): </w:t>
            </w:r>
            <w:r w:rsidR="00A73186" w:rsidRPr="00746CC7">
              <w:rPr>
                <w:rFonts w:ascii="Arial Narrow" w:hAnsi="Arial Narrow"/>
                <w:b/>
              </w:rPr>
              <w:t>(</w:t>
            </w:r>
            <w:r w:rsidR="00A73186" w:rsidRPr="0081427F">
              <w:rPr>
                <w:rFonts w:ascii="Arial Narrow" w:hAnsi="Arial Narrow"/>
                <w:bCs/>
              </w:rPr>
              <w:t>What is to be changed and how? What will be achieved by the change? How will the change achieve intended goal? Is the change safe to make and why?)</w:t>
            </w:r>
          </w:p>
          <w:p w14:paraId="0657ABA0" w14:textId="4F47F6B5" w:rsidR="00746CC7" w:rsidRDefault="00746CC7" w:rsidP="00EF09AE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1A8F504C" w14:textId="77777777" w:rsidR="005C7235" w:rsidRPr="00746CC7" w:rsidRDefault="005C7235" w:rsidP="00746CC7">
            <w:pPr>
              <w:pStyle w:val="Header"/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6C5FDAD6" w14:textId="77777777" w:rsidR="00746CC7" w:rsidRPr="00746CC7" w:rsidRDefault="00746CC7" w:rsidP="00746CC7">
            <w:pPr>
              <w:rPr>
                <w:rFonts w:ascii="Arial Narrow" w:hAnsi="Arial Narrow"/>
              </w:rPr>
            </w:pPr>
          </w:p>
        </w:tc>
      </w:tr>
      <w:tr w:rsidR="00746CC7" w:rsidRPr="00746CC7" w14:paraId="74D3C0A1" w14:textId="77777777" w:rsidTr="005C72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1123" w14:textId="42C4E320" w:rsidR="00746CC7" w:rsidRPr="00746CC7" w:rsidRDefault="00746CC7" w:rsidP="00746CC7">
            <w:pPr>
              <w:tabs>
                <w:tab w:val="left" w:pos="2505"/>
                <w:tab w:val="left" w:pos="3585"/>
                <w:tab w:val="left" w:pos="5115"/>
                <w:tab w:val="left" w:pos="6555"/>
                <w:tab w:val="left" w:pos="7635"/>
              </w:tabs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  <w:t>Permanent</w:t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</w:rPr>
              <w:instrText xml:space="preserve"> FORMCHECKBOX </w:instrText>
            </w:r>
            <w:r w:rsidRPr="00746CC7">
              <w:rPr>
                <w:rFonts w:ascii="Arial Narrow" w:hAnsi="Arial Narrow"/>
              </w:rPr>
            </w:r>
            <w:r w:rsidRPr="00746CC7">
              <w:rPr>
                <w:rFonts w:ascii="Arial Narrow" w:hAnsi="Arial Narrow"/>
              </w:rPr>
              <w:fldChar w:fldCharType="separate"/>
            </w:r>
            <w:r w:rsidRPr="00746CC7">
              <w:rPr>
                <w:rFonts w:ascii="Arial Narrow" w:hAnsi="Arial Narrow"/>
              </w:rPr>
              <w:fldChar w:fldCharType="end"/>
            </w:r>
            <w:r w:rsidRPr="00746CC7">
              <w:rPr>
                <w:rFonts w:ascii="Arial Narrow" w:hAnsi="Arial Narrow"/>
              </w:rPr>
              <w:t xml:space="preserve">  </w:t>
            </w:r>
            <w:r w:rsidRPr="00746CC7">
              <w:rPr>
                <w:rFonts w:ascii="Arial Narrow" w:hAnsi="Arial Narrow"/>
              </w:rPr>
              <w:tab/>
              <w:t>or, Temporary</w:t>
            </w:r>
            <w:r w:rsidRPr="00746CC7">
              <w:rPr>
                <w:rFonts w:ascii="Arial Narrow" w:hAnsi="Arial Narrow"/>
              </w:rPr>
              <w:tab/>
            </w:r>
            <w:r w:rsidR="00DB2DA2">
              <w:rPr>
                <w:rFonts w:ascii="Arial Narrow" w:hAnsi="Arial Narro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DB2DA2">
              <w:rPr>
                <w:rFonts w:ascii="Arial Narrow" w:hAnsi="Arial Narrow"/>
              </w:rPr>
              <w:instrText xml:space="preserve"> FORMCHECKBOX </w:instrText>
            </w:r>
            <w:r w:rsidR="00DB2DA2">
              <w:rPr>
                <w:rFonts w:ascii="Arial Narrow" w:hAnsi="Arial Narrow"/>
              </w:rPr>
            </w:r>
            <w:r w:rsidR="00DB2DA2">
              <w:rPr>
                <w:rFonts w:ascii="Arial Narrow" w:hAnsi="Arial Narrow"/>
              </w:rPr>
              <w:fldChar w:fldCharType="separate"/>
            </w:r>
            <w:r w:rsidR="00DB2DA2">
              <w:rPr>
                <w:rFonts w:ascii="Arial Narrow" w:hAnsi="Arial Narrow"/>
              </w:rPr>
              <w:fldChar w:fldCharType="end"/>
            </w:r>
            <w:bookmarkEnd w:id="0"/>
            <w:r w:rsidRPr="00746CC7">
              <w:rPr>
                <w:rFonts w:ascii="Arial Narrow" w:hAnsi="Arial Narrow"/>
              </w:rPr>
              <w:tab/>
              <w:t>Start Date:  ……………</w:t>
            </w:r>
          </w:p>
          <w:p w14:paraId="72DF1FCC" w14:textId="0485691B" w:rsidR="00746CC7" w:rsidRPr="00FA5A06" w:rsidRDefault="00746CC7" w:rsidP="00FA5A06">
            <w:pPr>
              <w:tabs>
                <w:tab w:val="left" w:pos="113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7635"/>
              </w:tabs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  <w:t>End Date:   …………</w:t>
            </w:r>
          </w:p>
        </w:tc>
      </w:tr>
      <w:tr w:rsidR="00746CC7" w:rsidRPr="00746CC7" w14:paraId="476BCECF" w14:textId="77777777" w:rsidTr="00746CC7">
        <w:tc>
          <w:tcPr>
            <w:tcW w:w="5000" w:type="pct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7A91D380" w14:textId="77777777" w:rsidR="00746CC7" w:rsidRPr="00746CC7" w:rsidRDefault="00746CC7" w:rsidP="00746CC7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1B – Safety &amp; Environmental Assessment </w:t>
            </w:r>
          </w:p>
        </w:tc>
      </w:tr>
      <w:tr w:rsidR="00746CC7" w:rsidRPr="00746CC7" w14:paraId="46725B85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9B80A" w14:textId="1B66D5A6" w:rsidR="00746CC7" w:rsidRPr="00746CC7" w:rsidRDefault="00D6474B" w:rsidP="00746CC7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before="60" w:after="6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MOC Lead</w:t>
            </w:r>
            <w:r w:rsidR="00746CC7" w:rsidRPr="00746CC7">
              <w:rPr>
                <w:rFonts w:ascii="Arial Narrow" w:hAnsi="Arial Narrow"/>
              </w:rPr>
              <w:t xml:space="preserve"> to complete </w:t>
            </w:r>
            <w:r w:rsidR="00746CC7" w:rsidRPr="00746CC7">
              <w:rPr>
                <w:rFonts w:ascii="Arial Narrow" w:hAnsi="Arial Narrow"/>
                <w:b/>
              </w:rPr>
              <w:t>Appendix A</w:t>
            </w:r>
            <w:r w:rsidR="00746CC7" w:rsidRPr="00746CC7">
              <w:rPr>
                <w:rFonts w:ascii="Arial Narrow" w:hAnsi="Arial Narrow"/>
              </w:rPr>
              <w:t xml:space="preserve"> of this form to identify all priority issues to be addressed in preparing this MOC.</w:t>
            </w:r>
          </w:p>
          <w:p w14:paraId="2359C8A0" w14:textId="5EE388DD" w:rsidR="00A00B9E" w:rsidRPr="00746CC7" w:rsidRDefault="00A00B9E" w:rsidP="00DB2DA2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line="360" w:lineRule="auto"/>
              <w:rPr>
                <w:rFonts w:ascii="Arial Narrow" w:hAnsi="Arial Narrow"/>
              </w:rPr>
            </w:pPr>
          </w:p>
        </w:tc>
      </w:tr>
      <w:tr w:rsidR="00746CC7" w:rsidRPr="00746CC7" w14:paraId="766D2226" w14:textId="77777777" w:rsidTr="00746CC7">
        <w:tc>
          <w:tcPr>
            <w:tcW w:w="5000" w:type="pct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2C2DDC67" w14:textId="4CD6DAA1" w:rsidR="00746CC7" w:rsidRPr="00746CC7" w:rsidRDefault="00746CC7" w:rsidP="00746CC7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1C – </w:t>
            </w:r>
            <w:r w:rsidR="0002768A">
              <w:rPr>
                <w:rFonts w:ascii="Arial Narrow" w:hAnsi="Arial Narrow"/>
                <w:b/>
                <w:sz w:val="24"/>
              </w:rPr>
              <w:t xml:space="preserve">Process Safety </w:t>
            </w:r>
            <w:r w:rsidR="00D6474B">
              <w:rPr>
                <w:rFonts w:ascii="Arial Narrow" w:hAnsi="Arial Narrow"/>
                <w:b/>
                <w:sz w:val="24"/>
              </w:rPr>
              <w:t>PHA Needed?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 </w:t>
            </w:r>
          </w:p>
        </w:tc>
      </w:tr>
      <w:tr w:rsidR="00746CC7" w:rsidRPr="00746CC7" w14:paraId="0B5A2C2E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24BAD" w14:textId="43ECBB8A" w:rsidR="00746CC7" w:rsidRPr="00746CC7" w:rsidRDefault="00D0337F" w:rsidP="00067C7D">
            <w:pPr>
              <w:tabs>
                <w:tab w:val="left" w:pos="3135"/>
                <w:tab w:val="left" w:pos="4395"/>
                <w:tab w:val="left" w:pos="5025"/>
                <w:tab w:val="left" w:pos="5835"/>
                <w:tab w:val="left" w:pos="6375"/>
                <w:tab w:val="left" w:pos="6915"/>
                <w:tab w:val="left" w:pos="7635"/>
                <w:tab w:val="left" w:pos="8265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Process </w:t>
            </w:r>
            <w:r w:rsidR="00746CC7" w:rsidRPr="00746CC7">
              <w:rPr>
                <w:rFonts w:ascii="Arial Narrow" w:hAnsi="Arial Narrow"/>
              </w:rPr>
              <w:t xml:space="preserve">Hazard Review </w:t>
            </w:r>
            <w:proofErr w:type="gramStart"/>
            <w:r w:rsidR="00746CC7" w:rsidRPr="00746CC7">
              <w:rPr>
                <w:rFonts w:ascii="Arial Narrow" w:hAnsi="Arial Narrow"/>
              </w:rPr>
              <w:t>Required</w:t>
            </w:r>
            <w:r w:rsidR="009777B1">
              <w:rPr>
                <w:rFonts w:ascii="Arial Narrow" w:hAnsi="Arial Narrow"/>
              </w:rPr>
              <w:t>?</w:t>
            </w:r>
            <w:r w:rsidR="00746CC7" w:rsidRPr="00746CC7">
              <w:rPr>
                <w:rFonts w:ascii="Arial Narrow" w:hAnsi="Arial Narrow"/>
              </w:rPr>
              <w:t>:</w:t>
            </w:r>
            <w:proofErr w:type="gramEnd"/>
            <w:r w:rsidR="0002768A">
              <w:rPr>
                <w:rFonts w:ascii="Arial Narrow" w:hAnsi="Arial Narrow"/>
              </w:rPr>
              <w:t xml:space="preserve">     </w:t>
            </w:r>
            <w:r w:rsidR="00746CC7" w:rsidRPr="00746CC7">
              <w:rPr>
                <w:rFonts w:ascii="Arial Narrow" w:hAnsi="Arial Narrow"/>
              </w:rPr>
              <w:t>What If Review</w:t>
            </w:r>
            <w:r w:rsidR="0002768A">
              <w:rPr>
                <w:rFonts w:ascii="Arial Narrow" w:hAnsi="Arial Narrow"/>
              </w:rPr>
              <w:t xml:space="preserve"> </w:t>
            </w:r>
            <w:r w:rsidR="00746CC7" w:rsidRPr="00746CC7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6CC7" w:rsidRPr="00746CC7">
              <w:rPr>
                <w:rFonts w:ascii="Arial Narrow" w:hAnsi="Arial Narrow"/>
              </w:rPr>
              <w:instrText xml:space="preserve"> FORMCHECKBOX </w:instrText>
            </w:r>
            <w:r w:rsidR="00746CC7" w:rsidRPr="00746CC7">
              <w:rPr>
                <w:rFonts w:ascii="Arial Narrow" w:hAnsi="Arial Narrow"/>
              </w:rPr>
            </w:r>
            <w:r w:rsidR="00746CC7" w:rsidRPr="00746CC7">
              <w:rPr>
                <w:rFonts w:ascii="Arial Narrow" w:hAnsi="Arial Narrow"/>
              </w:rPr>
              <w:fldChar w:fldCharType="separate"/>
            </w:r>
            <w:r w:rsidR="00746CC7" w:rsidRPr="00746CC7">
              <w:rPr>
                <w:rFonts w:ascii="Arial Narrow" w:hAnsi="Arial Narrow"/>
              </w:rPr>
              <w:fldChar w:fldCharType="end"/>
            </w:r>
            <w:r w:rsidR="0002768A">
              <w:rPr>
                <w:rFonts w:ascii="Arial Narrow" w:hAnsi="Arial Narrow"/>
              </w:rPr>
              <w:t xml:space="preserve">     </w:t>
            </w:r>
            <w:r w:rsidR="00746CC7" w:rsidRPr="00746CC7">
              <w:rPr>
                <w:rFonts w:ascii="Arial Narrow" w:hAnsi="Arial Narrow"/>
              </w:rPr>
              <w:t>HAZOP</w:t>
            </w:r>
            <w:r w:rsidR="009777B1">
              <w:rPr>
                <w:rFonts w:ascii="Arial Narrow" w:hAnsi="Arial Narrow"/>
              </w:rPr>
              <w:tab/>
            </w:r>
            <w:r w:rsidR="00746CC7" w:rsidRPr="00746CC7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6CC7" w:rsidRPr="00746CC7">
              <w:rPr>
                <w:rFonts w:ascii="Arial Narrow" w:hAnsi="Arial Narrow"/>
              </w:rPr>
              <w:instrText xml:space="preserve"> FORMCHECKBOX </w:instrText>
            </w:r>
            <w:r w:rsidR="00746CC7" w:rsidRPr="00746CC7">
              <w:rPr>
                <w:rFonts w:ascii="Arial Narrow" w:hAnsi="Arial Narrow"/>
              </w:rPr>
            </w:r>
            <w:r w:rsidR="00746CC7" w:rsidRPr="00746CC7">
              <w:rPr>
                <w:rFonts w:ascii="Arial Narrow" w:hAnsi="Arial Narrow"/>
              </w:rPr>
              <w:fldChar w:fldCharType="separate"/>
            </w:r>
            <w:r w:rsidR="00746CC7" w:rsidRPr="00746CC7">
              <w:rPr>
                <w:rFonts w:ascii="Arial Narrow" w:hAnsi="Arial Narrow"/>
              </w:rPr>
              <w:fldChar w:fldCharType="end"/>
            </w:r>
            <w:r w:rsidR="0002768A">
              <w:rPr>
                <w:rFonts w:ascii="Arial Narrow" w:hAnsi="Arial Narrow"/>
              </w:rPr>
              <w:t xml:space="preserve">     </w:t>
            </w:r>
            <w:r w:rsidR="009777B1">
              <w:rPr>
                <w:rFonts w:ascii="Arial Narrow" w:hAnsi="Arial Narrow"/>
              </w:rPr>
              <w:t>LOPA</w:t>
            </w:r>
            <w:r w:rsidR="0002768A">
              <w:rPr>
                <w:rFonts w:ascii="Arial Narrow" w:hAnsi="Arial Narrow"/>
              </w:rPr>
              <w:t xml:space="preserve"> </w:t>
            </w:r>
            <w:r w:rsidR="00067C7D" w:rsidRPr="00746CC7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7C7D" w:rsidRPr="00746CC7">
              <w:rPr>
                <w:rFonts w:ascii="Arial Narrow" w:hAnsi="Arial Narrow"/>
              </w:rPr>
              <w:instrText xml:space="preserve"> FORMCHECKBOX </w:instrText>
            </w:r>
            <w:r w:rsidR="00067C7D" w:rsidRPr="00746CC7">
              <w:rPr>
                <w:rFonts w:ascii="Arial Narrow" w:hAnsi="Arial Narrow"/>
              </w:rPr>
            </w:r>
            <w:r w:rsidR="00067C7D" w:rsidRPr="00746CC7">
              <w:rPr>
                <w:rFonts w:ascii="Arial Narrow" w:hAnsi="Arial Narrow"/>
              </w:rPr>
              <w:fldChar w:fldCharType="separate"/>
            </w:r>
            <w:r w:rsidR="00067C7D" w:rsidRPr="00746CC7">
              <w:rPr>
                <w:rFonts w:ascii="Arial Narrow" w:hAnsi="Arial Narrow"/>
              </w:rPr>
              <w:fldChar w:fldCharType="end"/>
            </w:r>
            <w:r w:rsidR="0002768A">
              <w:rPr>
                <w:rFonts w:ascii="Arial Narrow" w:hAnsi="Arial Narrow"/>
              </w:rPr>
              <w:t xml:space="preserve">     Other </w:t>
            </w:r>
            <w:r w:rsidR="00746CC7" w:rsidRPr="00746CC7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6CC7" w:rsidRPr="00746CC7">
              <w:rPr>
                <w:rFonts w:ascii="Arial Narrow" w:hAnsi="Arial Narrow"/>
              </w:rPr>
              <w:instrText xml:space="preserve"> FORMCHECKBOX </w:instrText>
            </w:r>
            <w:r w:rsidR="00746CC7" w:rsidRPr="00746CC7">
              <w:rPr>
                <w:rFonts w:ascii="Arial Narrow" w:hAnsi="Arial Narrow"/>
              </w:rPr>
            </w:r>
            <w:r w:rsidR="00746CC7" w:rsidRPr="00746CC7">
              <w:rPr>
                <w:rFonts w:ascii="Arial Narrow" w:hAnsi="Arial Narrow"/>
              </w:rPr>
              <w:fldChar w:fldCharType="separate"/>
            </w:r>
            <w:r w:rsidR="00746CC7" w:rsidRPr="00746CC7">
              <w:rPr>
                <w:rFonts w:ascii="Arial Narrow" w:hAnsi="Arial Narrow"/>
              </w:rPr>
              <w:fldChar w:fldCharType="end"/>
            </w:r>
            <w:r w:rsidR="00746CC7" w:rsidRPr="00746CC7">
              <w:rPr>
                <w:rFonts w:ascii="Arial Narrow" w:hAnsi="Arial Narrow"/>
              </w:rPr>
              <w:t xml:space="preserve"> ………………...........</w:t>
            </w:r>
            <w:r w:rsidR="0002768A">
              <w:rPr>
                <w:rFonts w:ascii="Arial Narrow" w:hAnsi="Arial Narrow"/>
              </w:rPr>
              <w:t xml:space="preserve">     </w:t>
            </w:r>
            <w:r w:rsidR="0002768A">
              <w:rPr>
                <w:rFonts w:ascii="Arial Narrow" w:hAnsi="Arial Narrow"/>
              </w:rPr>
              <w:t>No</w:t>
            </w:r>
            <w:r w:rsidR="0002768A">
              <w:rPr>
                <w:rFonts w:ascii="Arial Narrow" w:hAnsi="Arial Narrow"/>
              </w:rPr>
              <w:t xml:space="preserve">ne Required </w:t>
            </w:r>
            <w:r w:rsidR="0002768A" w:rsidRPr="00746CC7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2768A" w:rsidRPr="00746CC7">
              <w:rPr>
                <w:rFonts w:ascii="Arial Narrow" w:hAnsi="Arial Narrow"/>
              </w:rPr>
              <w:instrText xml:space="preserve"> FORMCHECKBOX </w:instrText>
            </w:r>
            <w:r w:rsidR="0002768A" w:rsidRPr="00746CC7">
              <w:rPr>
                <w:rFonts w:ascii="Arial Narrow" w:hAnsi="Arial Narrow"/>
              </w:rPr>
            </w:r>
            <w:r w:rsidR="0002768A" w:rsidRPr="00746CC7">
              <w:rPr>
                <w:rFonts w:ascii="Arial Narrow" w:hAnsi="Arial Narrow"/>
              </w:rPr>
              <w:fldChar w:fldCharType="separate"/>
            </w:r>
            <w:r w:rsidR="0002768A" w:rsidRPr="00746CC7">
              <w:rPr>
                <w:rFonts w:ascii="Arial Narrow" w:hAnsi="Arial Narrow"/>
              </w:rPr>
              <w:fldChar w:fldCharType="end"/>
            </w:r>
            <w:r w:rsidR="0002768A" w:rsidRPr="00746CC7">
              <w:rPr>
                <w:rFonts w:ascii="Arial Narrow" w:hAnsi="Arial Narrow"/>
              </w:rPr>
              <w:t xml:space="preserve">    </w:t>
            </w:r>
            <w:r w:rsidR="00746CC7" w:rsidRPr="00746CC7">
              <w:rPr>
                <w:rFonts w:ascii="Arial Narrow" w:hAnsi="Arial Narrow"/>
              </w:rPr>
              <w:t xml:space="preserve">   </w:t>
            </w:r>
          </w:p>
          <w:p w14:paraId="2AEE19A2" w14:textId="714160B0" w:rsidR="00746CC7" w:rsidRPr="00746CC7" w:rsidRDefault="00746CC7" w:rsidP="00D6474B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>Justification?                                           …………………………….………………………………………………………………………………………</w:t>
            </w:r>
          </w:p>
        </w:tc>
      </w:tr>
      <w:tr w:rsidR="00746CC7" w:rsidRPr="00746CC7" w14:paraId="286CD9BC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3366FF" w:fill="3366FF"/>
          </w:tcPr>
          <w:p w14:paraId="1D5D8966" w14:textId="07734BAB" w:rsidR="00746CC7" w:rsidRPr="00746CC7" w:rsidRDefault="00746CC7" w:rsidP="00746CC7">
            <w:pPr>
              <w:pStyle w:val="Heading4"/>
              <w:rPr>
                <w:color w:val="FFFFFF"/>
              </w:rPr>
            </w:pPr>
            <w:r w:rsidRPr="00746CC7">
              <w:rPr>
                <w:color w:val="FFFFFF"/>
              </w:rPr>
              <w:t xml:space="preserve">PART 2 – APPROVAL </w:t>
            </w:r>
            <w:r w:rsidR="008E0D8A">
              <w:rPr>
                <w:color w:val="FFFFFF"/>
              </w:rPr>
              <w:t>TO PROCEED</w:t>
            </w:r>
          </w:p>
        </w:tc>
      </w:tr>
      <w:tr w:rsidR="00746CC7" w:rsidRPr="00746CC7" w14:paraId="73920167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480D3" w14:textId="5B3ED9E2" w:rsidR="00746CC7" w:rsidRPr="00746CC7" w:rsidRDefault="00D6474B" w:rsidP="00746CC7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 xml:space="preserve">TA / </w:t>
            </w:r>
            <w:r>
              <w:rPr>
                <w:rFonts w:ascii="Arial Narrow" w:hAnsi="Arial Narrow"/>
              </w:rPr>
              <w:t>P</w:t>
            </w:r>
            <w:r w:rsidRPr="00746CC7">
              <w:rPr>
                <w:rFonts w:ascii="Arial Narrow" w:hAnsi="Arial Narrow"/>
              </w:rPr>
              <w:t xml:space="preserve">M to identify documents required from </w:t>
            </w:r>
            <w:r w:rsidRPr="00746CC7">
              <w:rPr>
                <w:rFonts w:ascii="Arial Narrow" w:hAnsi="Arial Narrow"/>
                <w:b/>
              </w:rPr>
              <w:t>Appendix B.</w:t>
            </w:r>
            <w:r w:rsidRPr="00746CC7">
              <w:rPr>
                <w:rFonts w:ascii="Arial Narrow" w:hAnsi="Arial Narrow"/>
              </w:rPr>
              <w:t xml:space="preserve"> </w:t>
            </w:r>
            <w:r w:rsidRPr="00746CC7">
              <w:rPr>
                <w:rFonts w:ascii="Arial Narrow" w:hAnsi="Arial Narrow" w:cs="Arial Narrow"/>
              </w:rPr>
              <w:t xml:space="preserve">Personnel named </w:t>
            </w:r>
            <w:proofErr w:type="gramStart"/>
            <w:r w:rsidRPr="00746CC7">
              <w:rPr>
                <w:rFonts w:ascii="Arial Narrow" w:hAnsi="Arial Narrow" w:cs="Arial Narrow"/>
              </w:rPr>
              <w:t>below sign</w:t>
            </w:r>
            <w:proofErr w:type="gramEnd"/>
            <w:r w:rsidRPr="00746CC7">
              <w:rPr>
                <w:rFonts w:ascii="Arial Narrow" w:hAnsi="Arial Narrow" w:cs="Arial Narrow"/>
              </w:rPr>
              <w:t xml:space="preserve"> to acknowledge they grant Approval for Construction of the detailed design taking full accountability for the accuracy of that design by the </w:t>
            </w:r>
            <w:r>
              <w:rPr>
                <w:rFonts w:ascii="Arial Narrow" w:hAnsi="Arial Narrow" w:cs="Arial Narrow"/>
              </w:rPr>
              <w:t>MOC Lead</w:t>
            </w:r>
            <w:r w:rsidRPr="00746CC7">
              <w:rPr>
                <w:rFonts w:ascii="Arial Narrow" w:hAnsi="Arial Narrow" w:cs="Arial Narrow"/>
              </w:rPr>
              <w:t xml:space="preserve"> and/or competent third parties, and that </w:t>
            </w:r>
            <w:r w:rsidRPr="00746CC7">
              <w:rPr>
                <w:rFonts w:ascii="Arial Narrow" w:hAnsi="Arial Narrow"/>
              </w:rPr>
              <w:t>layout, maintainability and operability aspects are acceptable</w:t>
            </w:r>
            <w:r>
              <w:rPr>
                <w:rFonts w:ascii="Arial Narrow" w:hAnsi="Arial Narrow"/>
              </w:rPr>
              <w:t xml:space="preserve">.  </w:t>
            </w:r>
            <w:r w:rsidRPr="00746CC7">
              <w:rPr>
                <w:rFonts w:ascii="Arial Narrow" w:hAnsi="Arial Narrow"/>
              </w:rPr>
              <w:t>The</w:t>
            </w:r>
            <w:r>
              <w:rPr>
                <w:rFonts w:ascii="Arial Narrow" w:hAnsi="Arial Narrow"/>
              </w:rPr>
              <w:t>y also</w:t>
            </w:r>
            <w:r w:rsidRPr="00746CC7">
              <w:rPr>
                <w:rFonts w:ascii="Arial Narrow" w:hAnsi="Arial Narrow"/>
              </w:rPr>
              <w:t xml:space="preserve"> acknowledge that they grant Approval for Procurement &amp; Construction of the detailed design. </w:t>
            </w:r>
            <w:r w:rsidR="00746CC7" w:rsidRPr="00746CC7">
              <w:rPr>
                <w:rFonts w:ascii="Arial Narrow" w:hAnsi="Arial Narrow"/>
              </w:rPr>
              <w:t xml:space="preserve">The persons named below confirm that the </w:t>
            </w:r>
            <w:r>
              <w:rPr>
                <w:rFonts w:ascii="Arial Narrow" w:hAnsi="Arial Narrow"/>
              </w:rPr>
              <w:t>MOC Lead</w:t>
            </w:r>
            <w:r w:rsidR="00746CC7" w:rsidRPr="00746CC7">
              <w:rPr>
                <w:rFonts w:ascii="Arial Narrow" w:hAnsi="Arial Narrow"/>
              </w:rPr>
              <w:t xml:space="preserve"> has provided all design documents identified in </w:t>
            </w:r>
            <w:r w:rsidR="00746CC7" w:rsidRPr="00746CC7">
              <w:rPr>
                <w:rFonts w:ascii="Arial Narrow" w:hAnsi="Arial Narrow"/>
                <w:b/>
              </w:rPr>
              <w:t>Appendix B</w:t>
            </w:r>
            <w:r w:rsidR="001C4A31">
              <w:rPr>
                <w:rFonts w:ascii="Arial Narrow" w:hAnsi="Arial Narrow"/>
                <w:b/>
              </w:rPr>
              <w:t xml:space="preserve">, Required </w:t>
            </w:r>
            <w:r w:rsidR="00D8112A">
              <w:rPr>
                <w:rFonts w:ascii="Arial Narrow" w:hAnsi="Arial Narrow"/>
                <w:b/>
              </w:rPr>
              <w:t>for Detailed Design</w:t>
            </w:r>
            <w:r w:rsidR="00746CC7" w:rsidRPr="00746CC7">
              <w:rPr>
                <w:rFonts w:ascii="Arial Narrow" w:hAnsi="Arial Narrow"/>
              </w:rPr>
              <w:t>.</w:t>
            </w:r>
            <w:r w:rsidR="0002768A" w:rsidRPr="00746CC7">
              <w:rPr>
                <w:rFonts w:ascii="Arial Narrow" w:hAnsi="Arial Narrow"/>
              </w:rPr>
              <w:t xml:space="preserve"> </w:t>
            </w:r>
            <w:r w:rsidR="0002768A">
              <w:rPr>
                <w:rFonts w:ascii="Arial Narrow" w:hAnsi="Arial Narrow"/>
              </w:rPr>
              <w:t xml:space="preserve">                     </w:t>
            </w:r>
            <w:r w:rsidR="0002768A" w:rsidRPr="00746CC7">
              <w:rPr>
                <w:rFonts w:ascii="Arial Narrow" w:hAnsi="Arial Narrow"/>
              </w:rPr>
              <w:t xml:space="preserve">Approved to Proceed          </w:t>
            </w:r>
            <w:r w:rsidR="0002768A" w:rsidRPr="00746CC7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2768A" w:rsidRPr="00746CC7">
              <w:rPr>
                <w:rFonts w:ascii="Arial Narrow" w:hAnsi="Arial Narrow"/>
              </w:rPr>
              <w:instrText xml:space="preserve"> FORMCHECKBOX </w:instrText>
            </w:r>
            <w:r w:rsidR="0002768A" w:rsidRPr="00746CC7">
              <w:rPr>
                <w:rFonts w:ascii="Arial Narrow" w:hAnsi="Arial Narrow"/>
              </w:rPr>
            </w:r>
            <w:r w:rsidR="0002768A" w:rsidRPr="00746CC7">
              <w:rPr>
                <w:rFonts w:ascii="Arial Narrow" w:hAnsi="Arial Narrow"/>
              </w:rPr>
              <w:fldChar w:fldCharType="separate"/>
            </w:r>
            <w:r w:rsidR="0002768A" w:rsidRPr="00746CC7">
              <w:rPr>
                <w:rFonts w:ascii="Arial Narrow" w:hAnsi="Arial Narrow"/>
              </w:rPr>
              <w:fldChar w:fldCharType="end"/>
            </w:r>
            <w:r w:rsidR="0002768A" w:rsidRPr="00746CC7">
              <w:rPr>
                <w:rFonts w:ascii="Arial Narrow" w:hAnsi="Arial Narrow"/>
              </w:rPr>
              <w:t xml:space="preserve">  </w:t>
            </w:r>
            <w:r w:rsidR="0002768A" w:rsidRPr="00746CC7">
              <w:rPr>
                <w:rFonts w:ascii="Arial Narrow" w:hAnsi="Arial Narrow"/>
              </w:rPr>
              <w:tab/>
            </w:r>
            <w:r w:rsidR="0002768A" w:rsidRPr="00746CC7">
              <w:rPr>
                <w:rFonts w:ascii="Arial Narrow" w:hAnsi="Arial Narrow"/>
              </w:rPr>
              <w:tab/>
            </w:r>
            <w:r w:rsidR="0002768A" w:rsidRPr="00746CC7">
              <w:rPr>
                <w:rFonts w:ascii="Arial Narrow" w:hAnsi="Arial Narrow"/>
              </w:rPr>
              <w:tab/>
              <w:t xml:space="preserve">Not Approved to Proceed          </w:t>
            </w:r>
            <w:r w:rsidR="0002768A" w:rsidRPr="00746CC7">
              <w:rPr>
                <w:rFonts w:ascii="Arial Narrow" w:hAnsi="Arial Narro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2768A" w:rsidRPr="00746CC7">
              <w:rPr>
                <w:rFonts w:ascii="Arial Narrow" w:hAnsi="Arial Narrow"/>
              </w:rPr>
              <w:instrText xml:space="preserve"> FORMCHECKBOX </w:instrText>
            </w:r>
            <w:r w:rsidR="0002768A" w:rsidRPr="00746CC7">
              <w:rPr>
                <w:rFonts w:ascii="Arial Narrow" w:hAnsi="Arial Narrow"/>
              </w:rPr>
            </w:r>
            <w:r w:rsidR="0002768A" w:rsidRPr="00746CC7">
              <w:rPr>
                <w:rFonts w:ascii="Arial Narrow" w:hAnsi="Arial Narrow"/>
              </w:rPr>
              <w:fldChar w:fldCharType="separate"/>
            </w:r>
            <w:r w:rsidR="0002768A" w:rsidRPr="00746CC7">
              <w:rPr>
                <w:rFonts w:ascii="Arial Narrow" w:hAnsi="Arial Narrow"/>
              </w:rPr>
              <w:fldChar w:fldCharType="end"/>
            </w:r>
          </w:p>
          <w:p w14:paraId="1D70C435" w14:textId="77777777" w:rsidR="00746CC7" w:rsidRPr="00746CC7" w:rsidRDefault="00746CC7" w:rsidP="00FA5A06">
            <w:pPr>
              <w:tabs>
                <w:tab w:val="left" w:pos="2835"/>
                <w:tab w:val="left" w:pos="5670"/>
                <w:tab w:val="left" w:pos="8789"/>
              </w:tabs>
              <w:spacing w:before="120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  <w:t xml:space="preserve">          </w:t>
            </w:r>
            <w:r w:rsidRPr="00746CC7">
              <w:rPr>
                <w:rFonts w:ascii="Arial Narrow" w:hAnsi="Arial Narrow"/>
                <w:i/>
              </w:rPr>
              <w:t>Print</w:t>
            </w:r>
            <w:r w:rsidRPr="00746CC7">
              <w:rPr>
                <w:rFonts w:ascii="Arial Narrow" w:hAnsi="Arial Narrow"/>
              </w:rPr>
              <w:t xml:space="preserve"> </w:t>
            </w:r>
            <w:r w:rsidRPr="00746CC7">
              <w:rPr>
                <w:rFonts w:ascii="Arial Narrow" w:hAnsi="Arial Narrow"/>
                <w:i/>
              </w:rPr>
              <w:t>Name</w:t>
            </w:r>
            <w:r w:rsidRPr="00746CC7">
              <w:rPr>
                <w:rFonts w:ascii="Arial Narrow" w:hAnsi="Arial Narrow"/>
                <w:i/>
              </w:rPr>
              <w:tab/>
              <w:t xml:space="preserve">       Signature</w:t>
            </w:r>
            <w:r w:rsidRPr="00746CC7">
              <w:rPr>
                <w:rFonts w:ascii="Arial Narrow" w:hAnsi="Arial Narrow"/>
                <w:i/>
              </w:rPr>
              <w:tab/>
              <w:t xml:space="preserve">       Date</w:t>
            </w:r>
          </w:p>
          <w:p w14:paraId="0A23D7AF" w14:textId="77777777" w:rsidR="00746CC7" w:rsidRPr="00746CC7" w:rsidRDefault="00746CC7" w:rsidP="00746CC7">
            <w:pPr>
              <w:tabs>
                <w:tab w:val="left" w:pos="2835"/>
                <w:tab w:val="left" w:pos="5670"/>
                <w:tab w:val="left" w:pos="8789"/>
              </w:tabs>
              <w:rPr>
                <w:rFonts w:ascii="Arial Narrow" w:hAnsi="Arial Narrow"/>
              </w:rPr>
            </w:pPr>
          </w:p>
          <w:p w14:paraId="42272C6A" w14:textId="6848A160" w:rsidR="00746CC7" w:rsidRPr="00746CC7" w:rsidRDefault="00C072B5" w:rsidP="00746CC7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Production</w:t>
            </w:r>
            <w:r w:rsidR="00746CC7" w:rsidRPr="00746CC7">
              <w:rPr>
                <w:rFonts w:ascii="Arial Narrow" w:hAnsi="Arial Narrow"/>
              </w:rPr>
              <w:t xml:space="preserve"> Manager</w:t>
            </w:r>
            <w:r w:rsidR="00D6474B">
              <w:rPr>
                <w:rFonts w:ascii="Arial Narrow" w:hAnsi="Arial Narrow"/>
              </w:rPr>
              <w:t xml:space="preserve"> (PM)</w:t>
            </w:r>
            <w:r w:rsidR="00746CC7" w:rsidRPr="00746CC7">
              <w:rPr>
                <w:rFonts w:ascii="Arial Narrow" w:hAnsi="Arial Narrow"/>
              </w:rPr>
              <w:t>:</w:t>
            </w:r>
            <w:r w:rsidR="00746CC7"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="00746CC7" w:rsidRPr="00746CC7">
              <w:rPr>
                <w:rFonts w:ascii="Arial Narrow" w:hAnsi="Arial Narrow"/>
              </w:rPr>
              <w:t>…..</w:t>
            </w:r>
            <w:proofErr w:type="gramEnd"/>
            <w:r w:rsidR="00746CC7"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  <w:p w14:paraId="6837456F" w14:textId="1FB35391" w:rsidR="00746CC7" w:rsidRDefault="00746CC7" w:rsidP="00746CC7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>Technical Authority</w:t>
            </w:r>
            <w:r w:rsidR="00D6474B">
              <w:rPr>
                <w:rFonts w:ascii="Arial Narrow" w:hAnsi="Arial Narrow"/>
              </w:rPr>
              <w:t xml:space="preserve"> (TA)</w:t>
            </w:r>
            <w:r w:rsidRPr="00746CC7">
              <w:rPr>
                <w:rFonts w:ascii="Arial Narrow" w:hAnsi="Arial Narrow"/>
              </w:rPr>
              <w:t>:</w:t>
            </w:r>
            <w:r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Pr="00746CC7">
              <w:rPr>
                <w:rFonts w:ascii="Arial Narrow" w:hAnsi="Arial Narrow"/>
              </w:rPr>
              <w:t>…..</w:t>
            </w:r>
            <w:proofErr w:type="gramEnd"/>
            <w:r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  <w:p w14:paraId="2A6506B7" w14:textId="27EBF4D6" w:rsidR="0020716F" w:rsidRPr="00746CC7" w:rsidRDefault="0020716F" w:rsidP="0020716F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Maintenance</w:t>
            </w:r>
            <w:r w:rsidRPr="00746CC7">
              <w:rPr>
                <w:rFonts w:ascii="Arial Narrow" w:hAnsi="Arial Narrow"/>
              </w:rPr>
              <w:t xml:space="preserve"> Manager:</w:t>
            </w:r>
            <w:r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Pr="00746CC7">
              <w:rPr>
                <w:rFonts w:ascii="Arial Narrow" w:hAnsi="Arial Narrow"/>
              </w:rPr>
              <w:t>…..</w:t>
            </w:r>
            <w:proofErr w:type="gramEnd"/>
            <w:r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  <w:p w14:paraId="34BF2758" w14:textId="77777777" w:rsidR="00746CC7" w:rsidRDefault="00D6474B" w:rsidP="00FA5A06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EH</w:t>
            </w:r>
            <w:r w:rsidR="00746CC7" w:rsidRPr="00746CC7">
              <w:rPr>
                <w:rFonts w:ascii="Arial Narrow" w:hAnsi="Arial Narrow"/>
              </w:rPr>
              <w:t>SS Manager:</w:t>
            </w:r>
            <w:r w:rsidR="00746CC7"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="00746CC7" w:rsidRPr="00746CC7">
              <w:rPr>
                <w:rFonts w:ascii="Arial Narrow" w:hAnsi="Arial Narrow"/>
              </w:rPr>
              <w:t>…..</w:t>
            </w:r>
            <w:proofErr w:type="gramEnd"/>
            <w:r w:rsidR="00746CC7"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  <w:p w14:paraId="366248DC" w14:textId="180F0A7E" w:rsidR="00D6474B" w:rsidRPr="00FA5A06" w:rsidRDefault="00D6474B" w:rsidP="00FA5A06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Process Safety</w:t>
            </w:r>
            <w:r w:rsidRPr="00746CC7">
              <w:rPr>
                <w:rFonts w:ascii="Arial Narrow" w:hAnsi="Arial Narrow"/>
              </w:rPr>
              <w:t>:</w:t>
            </w:r>
            <w:r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Pr="00746CC7">
              <w:rPr>
                <w:rFonts w:ascii="Arial Narrow" w:hAnsi="Arial Narrow"/>
              </w:rPr>
              <w:t>…..</w:t>
            </w:r>
            <w:proofErr w:type="gramEnd"/>
            <w:r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</w:tc>
      </w:tr>
      <w:tr w:rsidR="00746CC7" w:rsidRPr="00746CC7" w14:paraId="73486917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3366FF" w:fill="3366FF"/>
          </w:tcPr>
          <w:p w14:paraId="7061CED3" w14:textId="77777777" w:rsidR="00746CC7" w:rsidRPr="00746CC7" w:rsidRDefault="00746CC7" w:rsidP="00746CC7">
            <w:pPr>
              <w:rPr>
                <w:rFonts w:ascii="Arial Narrow" w:hAnsi="Arial Narrow"/>
                <w:color w:val="FFFFFF"/>
                <w:sz w:val="32"/>
              </w:rPr>
            </w:pPr>
            <w:r w:rsidRPr="00746CC7">
              <w:rPr>
                <w:rFonts w:ascii="Arial Narrow" w:hAnsi="Arial Narrow"/>
                <w:color w:val="FFFFFF"/>
                <w:sz w:val="32"/>
              </w:rPr>
              <w:t>PART 3 - MODIFICATION COMPLETION / HANDOVER &amp; COMMISSIONING</w:t>
            </w:r>
          </w:p>
        </w:tc>
      </w:tr>
      <w:tr w:rsidR="00746CC7" w:rsidRPr="00746CC7" w14:paraId="56CDE761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39CACF" w14:textId="2F67E044" w:rsidR="00746CC7" w:rsidRPr="00746CC7" w:rsidRDefault="00746CC7" w:rsidP="00746CC7">
            <w:pPr>
              <w:tabs>
                <w:tab w:val="left" w:pos="3544"/>
                <w:tab w:val="left" w:pos="6237"/>
                <w:tab w:val="left" w:pos="9072"/>
              </w:tabs>
              <w:rPr>
                <w:rFonts w:ascii="Arial Narrow" w:hAnsi="Arial Narrow"/>
                <w:sz w:val="10"/>
                <w:szCs w:val="10"/>
              </w:rPr>
            </w:pPr>
            <w:r w:rsidRPr="00746CC7">
              <w:rPr>
                <w:rFonts w:ascii="Arial Narrow" w:hAnsi="Arial Narrow"/>
              </w:rPr>
              <w:t xml:space="preserve">The persons below signs to acknowledge modification has been installed as per Approved for Construction design, all documentation specified in </w:t>
            </w:r>
            <w:r w:rsidRPr="00746CC7">
              <w:rPr>
                <w:rFonts w:ascii="Arial Narrow" w:hAnsi="Arial Narrow"/>
                <w:b/>
              </w:rPr>
              <w:t>Appendix B</w:t>
            </w:r>
            <w:r w:rsidR="001C4A31">
              <w:rPr>
                <w:rFonts w:ascii="Arial Narrow" w:hAnsi="Arial Narrow"/>
                <w:b/>
              </w:rPr>
              <w:t>, Required Prior to Commissioning</w:t>
            </w:r>
            <w:r w:rsidRPr="00746CC7">
              <w:rPr>
                <w:rFonts w:ascii="Arial Narrow" w:hAnsi="Arial Narrow"/>
              </w:rPr>
              <w:t xml:space="preserve"> is updated &amp; available, relevant operating instructions are available, relevant training completed &amp; commissioning may now proceed.</w:t>
            </w:r>
          </w:p>
          <w:p w14:paraId="1D261FB3" w14:textId="77777777" w:rsidR="00746CC7" w:rsidRPr="00746CC7" w:rsidRDefault="00746CC7" w:rsidP="00746CC7">
            <w:pPr>
              <w:tabs>
                <w:tab w:val="left" w:pos="3544"/>
                <w:tab w:val="left" w:pos="6237"/>
                <w:tab w:val="left" w:pos="9072"/>
              </w:tabs>
              <w:spacing w:line="360" w:lineRule="auto"/>
              <w:ind w:left="567" w:hanging="567"/>
              <w:rPr>
                <w:rFonts w:ascii="Arial Narrow" w:hAnsi="Arial Narrow"/>
                <w:i/>
              </w:rPr>
            </w:pP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proofErr w:type="gramStart"/>
            <w:r w:rsidRPr="00746CC7">
              <w:rPr>
                <w:rFonts w:ascii="Arial Narrow" w:hAnsi="Arial Narrow"/>
                <w:i/>
              </w:rPr>
              <w:t>Print  Name</w:t>
            </w:r>
            <w:proofErr w:type="gramEnd"/>
            <w:r w:rsidRPr="00746CC7">
              <w:rPr>
                <w:rFonts w:ascii="Arial Narrow" w:hAnsi="Arial Narrow"/>
                <w:i/>
              </w:rPr>
              <w:tab/>
              <w:t>Signature</w:t>
            </w:r>
            <w:r w:rsidRPr="00746CC7">
              <w:rPr>
                <w:rFonts w:ascii="Arial Narrow" w:hAnsi="Arial Narrow"/>
                <w:i/>
              </w:rPr>
              <w:tab/>
              <w:t>Date</w:t>
            </w:r>
          </w:p>
          <w:p w14:paraId="569615C4" w14:textId="4BC42977" w:rsidR="00746CC7" w:rsidRPr="00FA5A06" w:rsidRDefault="00C072B5" w:rsidP="00FA5A06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Production</w:t>
            </w:r>
            <w:r w:rsidR="00746CC7" w:rsidRPr="00746CC7">
              <w:rPr>
                <w:rFonts w:ascii="Arial Narrow" w:hAnsi="Arial Narrow"/>
              </w:rPr>
              <w:t xml:space="preserve"> Manager:</w:t>
            </w:r>
            <w:r w:rsidR="00746CC7"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="00746CC7" w:rsidRPr="00746CC7">
              <w:rPr>
                <w:rFonts w:ascii="Arial Narrow" w:hAnsi="Arial Narrow"/>
              </w:rPr>
              <w:t>…..</w:t>
            </w:r>
            <w:proofErr w:type="gramEnd"/>
            <w:r w:rsidR="00746CC7"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</w:tc>
      </w:tr>
      <w:tr w:rsidR="00746CC7" w:rsidRPr="00746CC7" w14:paraId="60ABD9E8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FF00" w:fill="3366FF"/>
          </w:tcPr>
          <w:p w14:paraId="09997F0D" w14:textId="77777777" w:rsidR="00746CC7" w:rsidRPr="00746CC7" w:rsidRDefault="00746CC7" w:rsidP="00746CC7">
            <w:pPr>
              <w:tabs>
                <w:tab w:val="left" w:pos="1701"/>
                <w:tab w:val="left" w:pos="5670"/>
                <w:tab w:val="left" w:pos="7655"/>
                <w:tab w:val="left" w:pos="9639"/>
              </w:tabs>
              <w:rPr>
                <w:rFonts w:ascii="Arial Narrow" w:hAnsi="Arial Narrow"/>
                <w:color w:val="FFFFFF"/>
              </w:rPr>
            </w:pPr>
            <w:r w:rsidRPr="00746CC7">
              <w:rPr>
                <w:rFonts w:ascii="Arial Narrow" w:hAnsi="Arial Narrow"/>
              </w:rPr>
              <w:lastRenderedPageBreak/>
              <w:br w:type="page"/>
            </w:r>
            <w:r w:rsidRPr="00746CC7">
              <w:rPr>
                <w:rFonts w:ascii="Arial Narrow" w:hAnsi="Arial Narrow"/>
                <w:color w:val="FFFFFF"/>
                <w:sz w:val="32"/>
              </w:rPr>
              <w:t>PART 4 - POST-COMMISSIONING &amp; CLOSE OUT</w:t>
            </w:r>
          </w:p>
        </w:tc>
      </w:tr>
      <w:tr w:rsidR="00746CC7" w:rsidRPr="00746CC7" w14:paraId="3BA36A89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</w:tcPr>
          <w:p w14:paraId="3BD37E5C" w14:textId="0E7A0021" w:rsidR="00746CC7" w:rsidRPr="00746CC7" w:rsidRDefault="00746CC7" w:rsidP="00746CC7">
            <w:pPr>
              <w:tabs>
                <w:tab w:val="left" w:pos="1701"/>
                <w:tab w:val="left" w:pos="5670"/>
                <w:tab w:val="left" w:pos="7655"/>
                <w:tab w:val="left" w:pos="9639"/>
              </w:tabs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4A </w:t>
            </w:r>
            <w:r w:rsidR="00D6474B">
              <w:rPr>
                <w:rFonts w:ascii="Arial Narrow" w:hAnsi="Arial Narrow"/>
                <w:b/>
                <w:sz w:val="24"/>
              </w:rPr>
              <w:t>–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 </w:t>
            </w:r>
            <w:r w:rsidR="00D6474B">
              <w:rPr>
                <w:rFonts w:ascii="Arial Narrow" w:hAnsi="Arial Narrow"/>
                <w:b/>
                <w:sz w:val="24"/>
              </w:rPr>
              <w:t>Close-Out</w:t>
            </w:r>
          </w:p>
        </w:tc>
      </w:tr>
      <w:tr w:rsidR="00D6474B" w:rsidRPr="00746CC7" w14:paraId="6A9E4DEC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0848F" w14:textId="77777777" w:rsidR="00D6474B" w:rsidRPr="00746CC7" w:rsidRDefault="00D6474B" w:rsidP="00D6474B">
            <w:pPr>
              <w:tabs>
                <w:tab w:val="left" w:pos="3544"/>
                <w:tab w:val="left" w:pos="6237"/>
                <w:tab w:val="left" w:pos="9072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MOC LEAD</w:t>
            </w:r>
            <w:r w:rsidRPr="00746CC7">
              <w:rPr>
                <w:rFonts w:ascii="Arial Narrow" w:hAnsi="Arial Narrow"/>
              </w:rPr>
              <w:t xml:space="preserve"> confirms that MOC is working as designed and </w:t>
            </w:r>
            <w:r w:rsidRPr="00746CC7">
              <w:rPr>
                <w:rFonts w:ascii="Arial Narrow" w:hAnsi="Arial Narrow"/>
                <w:b/>
              </w:rPr>
              <w:t>Appendix B</w:t>
            </w:r>
            <w:r w:rsidRPr="00746CC7">
              <w:rPr>
                <w:rFonts w:ascii="Arial Narrow" w:hAnsi="Arial Narrow"/>
              </w:rPr>
              <w:t xml:space="preserve"> is complete. Any outstanding Punch List items are completed or included in an Action Tracker.  </w:t>
            </w:r>
          </w:p>
          <w:p w14:paraId="3F4A1952" w14:textId="77777777" w:rsidR="00D6474B" w:rsidRPr="00D6474B" w:rsidRDefault="00D6474B" w:rsidP="00D6474B">
            <w:pPr>
              <w:tabs>
                <w:tab w:val="left" w:pos="3544"/>
                <w:tab w:val="left" w:pos="6237"/>
                <w:tab w:val="left" w:pos="9072"/>
              </w:tabs>
              <w:spacing w:line="360" w:lineRule="auto"/>
              <w:ind w:left="567" w:hanging="567"/>
              <w:rPr>
                <w:rFonts w:ascii="Arial Narrow" w:hAnsi="Arial Narrow"/>
                <w:i/>
              </w:rPr>
            </w:pPr>
            <w:r w:rsidRPr="00D6474B">
              <w:rPr>
                <w:rFonts w:ascii="Arial Narrow" w:hAnsi="Arial Narrow"/>
                <w:i/>
              </w:rPr>
              <w:t xml:space="preserve"> </w:t>
            </w:r>
            <w:r w:rsidRPr="00D6474B">
              <w:rPr>
                <w:rFonts w:ascii="Arial Narrow" w:hAnsi="Arial Narrow"/>
              </w:rPr>
              <w:tab/>
            </w:r>
            <w:r w:rsidRPr="00D6474B">
              <w:rPr>
                <w:rFonts w:ascii="Arial Narrow" w:hAnsi="Arial Narrow"/>
              </w:rPr>
              <w:tab/>
            </w:r>
            <w:proofErr w:type="gramStart"/>
            <w:r w:rsidRPr="00D6474B">
              <w:rPr>
                <w:rFonts w:ascii="Arial Narrow" w:hAnsi="Arial Narrow"/>
                <w:i/>
              </w:rPr>
              <w:t>Print  Name</w:t>
            </w:r>
            <w:proofErr w:type="gramEnd"/>
            <w:r w:rsidRPr="00D6474B">
              <w:rPr>
                <w:rFonts w:ascii="Arial Narrow" w:hAnsi="Arial Narrow"/>
                <w:i/>
              </w:rPr>
              <w:tab/>
              <w:t>Signature</w:t>
            </w:r>
            <w:r w:rsidRPr="00D6474B">
              <w:rPr>
                <w:rFonts w:ascii="Arial Narrow" w:hAnsi="Arial Narrow"/>
                <w:i/>
              </w:rPr>
              <w:tab/>
              <w:t>Date</w:t>
            </w:r>
          </w:p>
          <w:p w14:paraId="18BA418C" w14:textId="77777777" w:rsidR="00D6474B" w:rsidRPr="00D6474B" w:rsidRDefault="00D6474B" w:rsidP="00D6474B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 w:rsidRPr="00D6474B">
              <w:rPr>
                <w:rFonts w:ascii="Arial Narrow" w:hAnsi="Arial Narrow"/>
              </w:rPr>
              <w:t>MOC Lead:</w:t>
            </w:r>
            <w:r w:rsidRPr="00D6474B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Pr="00D6474B">
              <w:rPr>
                <w:rFonts w:ascii="Arial Narrow" w:hAnsi="Arial Narrow"/>
              </w:rPr>
              <w:t>…..</w:t>
            </w:r>
            <w:proofErr w:type="gramEnd"/>
            <w:r w:rsidRPr="00D6474B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  <w:p w14:paraId="5B6C73AB" w14:textId="63C726B3" w:rsidR="00D6474B" w:rsidRPr="00D6474B" w:rsidRDefault="00D6474B" w:rsidP="00D6474B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</w:rPr>
            </w:pPr>
            <w:r w:rsidRPr="00D6474B">
              <w:rPr>
                <w:rFonts w:ascii="Arial Narrow" w:hAnsi="Arial Narrow"/>
              </w:rPr>
              <w:t>Process Safety:</w:t>
            </w:r>
            <w:r w:rsidRPr="00911C23">
              <w:rPr>
                <w:rFonts w:ascii="Arial Narrow" w:hAnsi="Arial Narrow"/>
              </w:rPr>
              <w:tab/>
            </w:r>
            <w:r w:rsidRPr="00D6474B">
              <w:rPr>
                <w:rFonts w:ascii="Arial Narrow" w:hAnsi="Arial Narrow"/>
              </w:rPr>
              <w:t>…………………………………</w:t>
            </w:r>
            <w:proofErr w:type="gramStart"/>
            <w:r w:rsidRPr="00D6474B">
              <w:rPr>
                <w:rFonts w:ascii="Arial Narrow" w:hAnsi="Arial Narrow"/>
              </w:rPr>
              <w:t>…..</w:t>
            </w:r>
            <w:proofErr w:type="gramEnd"/>
            <w:r w:rsidRPr="00D6474B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</w:tc>
      </w:tr>
      <w:tr w:rsidR="00D6474B" w:rsidRPr="00746CC7" w14:paraId="2D2ABB1C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</w:tcPr>
          <w:p w14:paraId="562038AA" w14:textId="7F514A80" w:rsidR="00D6474B" w:rsidRPr="00746CC7" w:rsidRDefault="00D6474B" w:rsidP="00D6474B">
            <w:pPr>
              <w:rPr>
                <w:rFonts w:ascii="Arial Narrow" w:hAnsi="Arial Narrow"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>Part 4</w:t>
            </w:r>
            <w:r>
              <w:rPr>
                <w:rFonts w:ascii="Arial Narrow" w:hAnsi="Arial Narrow"/>
                <w:b/>
                <w:sz w:val="24"/>
              </w:rPr>
              <w:t xml:space="preserve">B </w:t>
            </w:r>
            <w:r w:rsidRPr="00746CC7">
              <w:rPr>
                <w:rFonts w:ascii="Arial Narrow" w:hAnsi="Arial Narrow"/>
                <w:b/>
                <w:sz w:val="24"/>
              </w:rPr>
              <w:t>- Temporary Modifications</w:t>
            </w:r>
            <w:r>
              <w:rPr>
                <w:rFonts w:ascii="Arial Narrow" w:hAnsi="Arial Narrow"/>
                <w:b/>
                <w:sz w:val="24"/>
              </w:rPr>
              <w:t xml:space="preserve"> ONLY</w:t>
            </w:r>
          </w:p>
        </w:tc>
      </w:tr>
      <w:tr w:rsidR="00D6474B" w:rsidRPr="00746CC7" w14:paraId="46C077C6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876D3" w14:textId="77777777" w:rsidR="00D6474B" w:rsidRPr="00746CC7" w:rsidRDefault="00D6474B" w:rsidP="00D6474B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 xml:space="preserve">Plant / System completely restored to original by the date specified in </w:t>
            </w:r>
            <w:r w:rsidRPr="00746CC7">
              <w:rPr>
                <w:rFonts w:ascii="Arial Narrow" w:hAnsi="Arial Narrow"/>
                <w:b/>
              </w:rPr>
              <w:t>Part 1A</w:t>
            </w:r>
            <w:r w:rsidRPr="00746CC7">
              <w:rPr>
                <w:rFonts w:ascii="Arial Narrow" w:hAnsi="Arial Narrow"/>
              </w:rPr>
              <w:t xml:space="preserve">? </w:t>
            </w:r>
            <w:r w:rsidRPr="00746CC7">
              <w:rPr>
                <w:rFonts w:ascii="Arial Narrow" w:hAnsi="Arial Narrow"/>
                <w:i/>
              </w:rPr>
              <w:t xml:space="preserve">If </w:t>
            </w:r>
            <w:proofErr w:type="gramStart"/>
            <w:r w:rsidRPr="00746CC7">
              <w:rPr>
                <w:rFonts w:ascii="Arial Narrow" w:hAnsi="Arial Narrow"/>
                <w:b/>
                <w:i/>
              </w:rPr>
              <w:t>Yes</w:t>
            </w:r>
            <w:proofErr w:type="gramEnd"/>
            <w:r w:rsidRPr="00746CC7">
              <w:rPr>
                <w:rFonts w:ascii="Arial Narrow" w:hAnsi="Arial Narrow"/>
                <w:b/>
                <w:i/>
              </w:rPr>
              <w:t xml:space="preserve">. </w:t>
            </w:r>
            <w:proofErr w:type="gramStart"/>
            <w:r w:rsidRPr="00746CC7">
              <w:rPr>
                <w:rFonts w:ascii="Arial Narrow" w:hAnsi="Arial Narrow"/>
              </w:rPr>
              <w:t>the</w:t>
            </w:r>
            <w:proofErr w:type="gramEnd"/>
            <w:r w:rsidRPr="00746CC7">
              <w:rPr>
                <w:rFonts w:ascii="Arial Narrow" w:hAnsi="Arial Narrow"/>
              </w:rPr>
              <w:t xml:space="preserve"> person below will sign to acknowledge that the restored plant / system and original documentation have been reinstated.</w:t>
            </w:r>
          </w:p>
          <w:p w14:paraId="57E33466" w14:textId="77777777" w:rsidR="00D6474B" w:rsidRPr="00746CC7" w:rsidRDefault="00D6474B" w:rsidP="00D6474B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  <w:sz w:val="10"/>
                <w:szCs w:val="10"/>
              </w:rPr>
            </w:pPr>
          </w:p>
          <w:p w14:paraId="425E0C4A" w14:textId="77777777" w:rsidR="00D6474B" w:rsidRPr="00746CC7" w:rsidRDefault="00D6474B" w:rsidP="00D6474B">
            <w:pPr>
              <w:tabs>
                <w:tab w:val="left" w:pos="3544"/>
                <w:tab w:val="left" w:pos="6237"/>
                <w:tab w:val="left" w:pos="9072"/>
              </w:tabs>
              <w:spacing w:line="360" w:lineRule="auto"/>
              <w:ind w:left="567" w:hanging="567"/>
              <w:rPr>
                <w:rFonts w:ascii="Arial Narrow" w:hAnsi="Arial Narrow"/>
                <w:i/>
              </w:rPr>
            </w:pP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proofErr w:type="gramStart"/>
            <w:r w:rsidRPr="00746CC7">
              <w:rPr>
                <w:rFonts w:ascii="Arial Narrow" w:hAnsi="Arial Narrow"/>
                <w:i/>
              </w:rPr>
              <w:t>Print  Name</w:t>
            </w:r>
            <w:proofErr w:type="gramEnd"/>
            <w:r w:rsidRPr="00746CC7">
              <w:rPr>
                <w:rFonts w:ascii="Arial Narrow" w:hAnsi="Arial Narrow"/>
                <w:i/>
              </w:rPr>
              <w:tab/>
              <w:t>Signature</w:t>
            </w:r>
            <w:r w:rsidRPr="00746CC7">
              <w:rPr>
                <w:rFonts w:ascii="Arial Narrow" w:hAnsi="Arial Narrow"/>
                <w:i/>
              </w:rPr>
              <w:tab/>
              <w:t>Date</w:t>
            </w:r>
          </w:p>
          <w:p w14:paraId="2D0A478E" w14:textId="77777777" w:rsidR="00D6474B" w:rsidRPr="00746CC7" w:rsidRDefault="00D6474B" w:rsidP="00D6474B">
            <w:pPr>
              <w:tabs>
                <w:tab w:val="left" w:pos="567"/>
                <w:tab w:val="left" w:pos="2835"/>
                <w:tab w:val="left" w:pos="5670"/>
                <w:tab w:val="left" w:pos="8789"/>
              </w:tabs>
              <w:rPr>
                <w:rFonts w:ascii="Arial Narrow" w:hAnsi="Arial Narrow"/>
                <w:sz w:val="10"/>
                <w:szCs w:val="10"/>
              </w:rPr>
            </w:pPr>
          </w:p>
          <w:p w14:paraId="7E67CFCD" w14:textId="77777777" w:rsidR="00D6474B" w:rsidRPr="00746CC7" w:rsidRDefault="00D6474B" w:rsidP="00D6474B">
            <w:pPr>
              <w:tabs>
                <w:tab w:val="left" w:pos="567"/>
                <w:tab w:val="left" w:pos="2835"/>
                <w:tab w:val="left" w:pos="5670"/>
                <w:tab w:val="left" w:pos="8789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 xml:space="preserve">   MOC Lead</w:t>
            </w:r>
            <w:r w:rsidRPr="00746CC7">
              <w:rPr>
                <w:rFonts w:ascii="Arial Narrow" w:hAnsi="Arial Narrow"/>
              </w:rPr>
              <w:tab/>
              <w:t>………………………………</w:t>
            </w:r>
            <w:r w:rsidRPr="00746CC7">
              <w:rPr>
                <w:rFonts w:ascii="Arial Narrow" w:hAnsi="Arial Narrow"/>
              </w:rPr>
              <w:tab/>
              <w:t>…………………………………….</w:t>
            </w:r>
            <w:r w:rsidRPr="00746CC7">
              <w:rPr>
                <w:rFonts w:ascii="Arial Narrow" w:hAnsi="Arial Narrow"/>
              </w:rPr>
              <w:tab/>
              <w:t>………………..</w:t>
            </w:r>
          </w:p>
          <w:p w14:paraId="6F9BD4AB" w14:textId="77777777" w:rsidR="00D6474B" w:rsidRPr="00746CC7" w:rsidRDefault="00D6474B" w:rsidP="00D6474B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  <w:i/>
                <w:sz w:val="10"/>
                <w:szCs w:val="10"/>
              </w:rPr>
            </w:pPr>
          </w:p>
          <w:p w14:paraId="483AA539" w14:textId="77777777" w:rsidR="00D6474B" w:rsidRPr="00746CC7" w:rsidRDefault="00D6474B" w:rsidP="00D6474B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i/>
              </w:rPr>
              <w:t xml:space="preserve">If </w:t>
            </w:r>
            <w:r w:rsidRPr="00746CC7">
              <w:rPr>
                <w:rFonts w:ascii="Arial Narrow" w:hAnsi="Arial Narrow"/>
                <w:b/>
                <w:i/>
              </w:rPr>
              <w:t>No</w:t>
            </w:r>
            <w:r w:rsidRPr="00746CC7">
              <w:rPr>
                <w:rFonts w:ascii="Arial Narrow" w:hAnsi="Arial Narrow"/>
                <w:i/>
              </w:rPr>
              <w:t xml:space="preserve"> (including the modification being made permanent), </w:t>
            </w:r>
            <w:r>
              <w:rPr>
                <w:rFonts w:ascii="Arial Narrow" w:hAnsi="Arial Narrow"/>
                <w:i/>
              </w:rPr>
              <w:t xml:space="preserve">Review </w:t>
            </w:r>
            <w:r w:rsidRPr="00746CC7">
              <w:rPr>
                <w:rFonts w:ascii="Arial Narrow" w:hAnsi="Arial Narrow"/>
              </w:rPr>
              <w:t>Temporary Modification and revise Review Dates</w:t>
            </w:r>
          </w:p>
          <w:p w14:paraId="0CE1545A" w14:textId="77777777" w:rsidR="00D6474B" w:rsidRPr="00746CC7" w:rsidRDefault="00D6474B" w:rsidP="00D6474B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  <w:sz w:val="10"/>
                <w:szCs w:val="10"/>
              </w:rPr>
            </w:pPr>
          </w:p>
          <w:p w14:paraId="3B6DAF9A" w14:textId="0D20A63F" w:rsidR="00D6474B" w:rsidRDefault="00D6474B" w:rsidP="00D6474B">
            <w:pPr>
              <w:pStyle w:val="Header"/>
              <w:tabs>
                <w:tab w:val="left" w:pos="601"/>
                <w:tab w:val="left" w:pos="3969"/>
                <w:tab w:val="left" w:pos="7122"/>
              </w:tabs>
              <w:rPr>
                <w:rFonts w:ascii="Arial Narrow" w:hAnsi="Arial Narrow"/>
                <w:sz w:val="20"/>
                <w:szCs w:val="16"/>
              </w:rPr>
            </w:pPr>
            <w:r w:rsidRPr="00746CC7">
              <w:rPr>
                <w:rFonts w:ascii="Arial Narrow" w:hAnsi="Arial Narrow"/>
                <w:sz w:val="20"/>
                <w:szCs w:val="16"/>
              </w:rPr>
              <w:t xml:space="preserve">Additional Review No 1 </w:t>
            </w:r>
            <w:r>
              <w:rPr>
                <w:rFonts w:ascii="Arial Narrow" w:hAnsi="Arial Narrow"/>
                <w:sz w:val="20"/>
                <w:szCs w:val="16"/>
              </w:rPr>
              <w:t>Appr/Date</w:t>
            </w:r>
            <w:r w:rsidRPr="00746CC7">
              <w:rPr>
                <w:rFonts w:ascii="Arial Narrow" w:hAnsi="Arial Narrow"/>
                <w:sz w:val="20"/>
                <w:szCs w:val="16"/>
              </w:rPr>
              <w:t>: ………</w:t>
            </w:r>
            <w:proofErr w:type="gramStart"/>
            <w:r>
              <w:rPr>
                <w:rFonts w:ascii="Arial Narrow" w:hAnsi="Arial Narrow"/>
                <w:sz w:val="20"/>
                <w:szCs w:val="16"/>
              </w:rPr>
              <w:t>…</w:t>
            </w:r>
            <w:r w:rsidRPr="00746CC7">
              <w:rPr>
                <w:rFonts w:ascii="Arial Narrow" w:hAnsi="Arial Narrow"/>
                <w:sz w:val="20"/>
                <w:szCs w:val="16"/>
              </w:rPr>
              <w:t>.Additional</w:t>
            </w:r>
            <w:proofErr w:type="gramEnd"/>
            <w:r w:rsidRPr="00746CC7">
              <w:rPr>
                <w:rFonts w:ascii="Arial Narrow" w:hAnsi="Arial Narrow"/>
                <w:sz w:val="20"/>
                <w:szCs w:val="16"/>
              </w:rPr>
              <w:t xml:space="preserve"> Review No 2 </w:t>
            </w:r>
            <w:r>
              <w:rPr>
                <w:rFonts w:ascii="Arial Narrow" w:hAnsi="Arial Narrow"/>
                <w:sz w:val="20"/>
                <w:szCs w:val="16"/>
              </w:rPr>
              <w:t>Appr/</w:t>
            </w:r>
            <w:r w:rsidRPr="00746CC7">
              <w:rPr>
                <w:rFonts w:ascii="Arial Narrow" w:hAnsi="Arial Narrow"/>
                <w:sz w:val="20"/>
                <w:szCs w:val="16"/>
              </w:rPr>
              <w:t xml:space="preserve">Date: </w:t>
            </w:r>
            <w:proofErr w:type="gramStart"/>
            <w:r w:rsidRPr="00746CC7">
              <w:rPr>
                <w:rFonts w:ascii="Arial Narrow" w:hAnsi="Arial Narrow"/>
                <w:sz w:val="20"/>
                <w:szCs w:val="16"/>
              </w:rPr>
              <w:t>….</w:t>
            </w:r>
            <w:r>
              <w:rPr>
                <w:rFonts w:ascii="Arial Narrow" w:hAnsi="Arial Narrow"/>
                <w:sz w:val="20"/>
                <w:szCs w:val="16"/>
              </w:rPr>
              <w:t>.</w:t>
            </w:r>
            <w:r w:rsidRPr="00746CC7">
              <w:rPr>
                <w:rFonts w:ascii="Arial Narrow" w:hAnsi="Arial Narrow"/>
                <w:sz w:val="20"/>
                <w:szCs w:val="16"/>
              </w:rPr>
              <w:t>…</w:t>
            </w:r>
            <w:r>
              <w:rPr>
                <w:rFonts w:ascii="Arial Narrow" w:hAnsi="Arial Narrow"/>
                <w:sz w:val="20"/>
                <w:szCs w:val="16"/>
              </w:rPr>
              <w:t>..</w:t>
            </w:r>
            <w:proofErr w:type="gramEnd"/>
            <w:r w:rsidRPr="00746CC7">
              <w:rPr>
                <w:rFonts w:ascii="Arial Narrow" w:hAnsi="Arial Narrow"/>
                <w:sz w:val="20"/>
                <w:szCs w:val="16"/>
              </w:rPr>
              <w:t xml:space="preserve">…Additional Review No 3 </w:t>
            </w:r>
            <w:r>
              <w:rPr>
                <w:rFonts w:ascii="Arial Narrow" w:hAnsi="Arial Narrow"/>
                <w:sz w:val="20"/>
                <w:szCs w:val="16"/>
              </w:rPr>
              <w:t>Appr/</w:t>
            </w:r>
            <w:proofErr w:type="gramStart"/>
            <w:r w:rsidRPr="00746CC7">
              <w:rPr>
                <w:rFonts w:ascii="Arial Narrow" w:hAnsi="Arial Narrow"/>
                <w:sz w:val="20"/>
                <w:szCs w:val="16"/>
              </w:rPr>
              <w:t>Date: ..</w:t>
            </w:r>
            <w:proofErr w:type="gramEnd"/>
            <w:r w:rsidRPr="00746CC7">
              <w:rPr>
                <w:rFonts w:ascii="Arial Narrow" w:hAnsi="Arial Narrow"/>
                <w:sz w:val="20"/>
                <w:szCs w:val="16"/>
              </w:rPr>
              <w:t>…………</w:t>
            </w:r>
          </w:p>
          <w:p w14:paraId="79F6758B" w14:textId="0DC6EADD" w:rsidR="00D6474B" w:rsidRDefault="00D6474B" w:rsidP="00D6474B">
            <w:pPr>
              <w:pStyle w:val="Header"/>
              <w:tabs>
                <w:tab w:val="left" w:pos="601"/>
                <w:tab w:val="left" w:pos="3969"/>
                <w:tab w:val="left" w:pos="7122"/>
              </w:tabs>
              <w:rPr>
                <w:rFonts w:ascii="Arial Narrow" w:hAnsi="Arial Narrow"/>
                <w:sz w:val="20"/>
                <w:szCs w:val="16"/>
              </w:rPr>
            </w:pPr>
            <w:r w:rsidRPr="003B5186">
              <w:rPr>
                <w:rFonts w:ascii="Arial Narrow" w:hAnsi="Arial Narrow"/>
                <w:sz w:val="20"/>
                <w:szCs w:val="16"/>
              </w:rPr>
              <w:t xml:space="preserve">Initial Assumptions &amp; Design 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Valid?: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 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Initial Assumptions &amp; Design 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Valid?: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 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Initial Assumptions &amp; Design 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Valid?: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 ………</w:t>
            </w:r>
            <w:r>
              <w:rPr>
                <w:rFonts w:ascii="Arial Narrow" w:hAnsi="Arial Narrow"/>
                <w:sz w:val="20"/>
                <w:szCs w:val="16"/>
              </w:rPr>
              <w:t>…</w:t>
            </w:r>
          </w:p>
          <w:p w14:paraId="7F084416" w14:textId="4355032E" w:rsidR="00D6474B" w:rsidRDefault="00D6474B" w:rsidP="00D6474B">
            <w:pPr>
              <w:pStyle w:val="Header"/>
              <w:tabs>
                <w:tab w:val="left" w:pos="601"/>
                <w:tab w:val="left" w:pos="3969"/>
                <w:tab w:val="left" w:pos="7122"/>
              </w:tabs>
              <w:rPr>
                <w:rFonts w:ascii="Arial Narrow" w:hAnsi="Arial Narrow"/>
                <w:sz w:val="20"/>
                <w:szCs w:val="16"/>
              </w:rPr>
            </w:pPr>
            <w:r>
              <w:rPr>
                <w:rFonts w:ascii="Arial Narrow" w:hAnsi="Arial Narrow"/>
                <w:sz w:val="20"/>
                <w:szCs w:val="16"/>
              </w:rPr>
              <w:t>Extension Date</w:t>
            </w:r>
            <w:r w:rsidRPr="003B5186">
              <w:rPr>
                <w:rFonts w:ascii="Arial Narrow" w:hAnsi="Arial Narrow"/>
                <w:sz w:val="20"/>
                <w:szCs w:val="16"/>
              </w:rPr>
              <w:t xml:space="preserve">: </w:t>
            </w:r>
            <w:r>
              <w:rPr>
                <w:rFonts w:ascii="Arial Narrow" w:hAnsi="Arial Narrow"/>
                <w:sz w:val="20"/>
                <w:szCs w:val="16"/>
              </w:rPr>
              <w:t>……………………………</w:t>
            </w:r>
            <w:proofErr w:type="gramStart"/>
            <w:r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>
              <w:rPr>
                <w:rFonts w:ascii="Arial Narrow" w:hAnsi="Arial Narrow"/>
                <w:sz w:val="20"/>
                <w:szCs w:val="16"/>
              </w:rPr>
              <w:t>Extension Date</w:t>
            </w:r>
            <w:r w:rsidRPr="003B5186">
              <w:rPr>
                <w:rFonts w:ascii="Arial Narrow" w:hAnsi="Arial Narrow"/>
                <w:sz w:val="20"/>
                <w:szCs w:val="16"/>
              </w:rPr>
              <w:t>: 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>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>………</w:t>
            </w:r>
            <w:r>
              <w:rPr>
                <w:rFonts w:ascii="Arial Narrow" w:hAnsi="Arial Narrow"/>
                <w:sz w:val="20"/>
                <w:szCs w:val="16"/>
              </w:rPr>
              <w:t>…</w:t>
            </w:r>
            <w:proofErr w:type="gramStart"/>
            <w:r>
              <w:rPr>
                <w:rFonts w:ascii="Arial Narrow" w:hAnsi="Arial Narrow"/>
                <w:sz w:val="20"/>
                <w:szCs w:val="16"/>
              </w:rPr>
              <w:t>….</w:t>
            </w:r>
            <w:r>
              <w:rPr>
                <w:rFonts w:ascii="Arial Narrow" w:hAnsi="Arial Narrow"/>
                <w:sz w:val="20"/>
                <w:szCs w:val="16"/>
              </w:rPr>
              <w:t>E</w:t>
            </w:r>
            <w:r>
              <w:rPr>
                <w:rFonts w:ascii="Arial Narrow" w:hAnsi="Arial Narrow"/>
                <w:sz w:val="20"/>
                <w:szCs w:val="16"/>
              </w:rPr>
              <w:t>xtension</w:t>
            </w:r>
            <w:proofErr w:type="gramEnd"/>
            <w:r>
              <w:rPr>
                <w:rFonts w:ascii="Arial Narrow" w:hAnsi="Arial Narrow"/>
                <w:sz w:val="20"/>
                <w:szCs w:val="16"/>
              </w:rPr>
              <w:t xml:space="preserve"> Date</w:t>
            </w:r>
            <w:r w:rsidRPr="003B5186">
              <w:rPr>
                <w:rFonts w:ascii="Arial Narrow" w:hAnsi="Arial Narrow"/>
                <w:sz w:val="20"/>
                <w:szCs w:val="16"/>
              </w:rPr>
              <w:t>: 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>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>………</w:t>
            </w:r>
            <w:r>
              <w:rPr>
                <w:rFonts w:ascii="Arial Narrow" w:hAnsi="Arial Narrow"/>
                <w:sz w:val="20"/>
                <w:szCs w:val="16"/>
              </w:rPr>
              <w:t>…….</w:t>
            </w:r>
          </w:p>
          <w:p w14:paraId="435C4B45" w14:textId="77777777" w:rsidR="00D6474B" w:rsidRDefault="00D6474B" w:rsidP="00D6474B">
            <w:pPr>
              <w:tabs>
                <w:tab w:val="left" w:pos="3544"/>
                <w:tab w:val="left" w:pos="6237"/>
                <w:tab w:val="left" w:pos="9072"/>
              </w:tabs>
              <w:rPr>
                <w:rFonts w:ascii="Arial Narrow" w:hAnsi="Arial Narrow"/>
              </w:rPr>
            </w:pPr>
          </w:p>
        </w:tc>
      </w:tr>
    </w:tbl>
    <w:p w14:paraId="0D41D53C" w14:textId="5FEC504B" w:rsidR="00746CC7" w:rsidRDefault="00746CC7" w:rsidP="00746CC7">
      <w:pPr>
        <w:rPr>
          <w:rFonts w:ascii="Arial Narrow" w:hAnsi="Arial Narrow"/>
        </w:rPr>
      </w:pPr>
    </w:p>
    <w:p w14:paraId="2C435E65" w14:textId="77777777" w:rsidR="008E0D8A" w:rsidRPr="00746CC7" w:rsidRDefault="008E0D8A" w:rsidP="008E0D8A">
      <w:pPr>
        <w:rPr>
          <w:rFonts w:ascii="Arial Narrow" w:hAnsi="Arial Narrow"/>
          <w:b/>
          <w:sz w:val="24"/>
        </w:rPr>
      </w:pPr>
      <w:r w:rsidRPr="00746CC7">
        <w:rPr>
          <w:rFonts w:ascii="Arial Narrow" w:hAnsi="Arial Narrow"/>
          <w:b/>
          <w:sz w:val="24"/>
        </w:rPr>
        <w:t>Review &amp; Revision History Table</w:t>
      </w:r>
    </w:p>
    <w:p w14:paraId="2F890070" w14:textId="77777777" w:rsidR="008E0D8A" w:rsidRPr="00746CC7" w:rsidRDefault="008E0D8A" w:rsidP="008E0D8A">
      <w:pPr>
        <w:rPr>
          <w:rFonts w:ascii="Arial Narrow" w:hAnsi="Arial Narrow"/>
        </w:rPr>
      </w:pPr>
    </w:p>
    <w:tbl>
      <w:tblPr>
        <w:tblW w:w="9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170"/>
        <w:gridCol w:w="7110"/>
      </w:tblGrid>
      <w:tr w:rsidR="008E0D8A" w:rsidRPr="00746CC7" w14:paraId="294F6ED6" w14:textId="77777777" w:rsidTr="00E434CD">
        <w:trPr>
          <w:cantSplit/>
        </w:trPr>
        <w:tc>
          <w:tcPr>
            <w:tcW w:w="1188" w:type="dxa"/>
            <w:shd w:val="solid" w:color="000000" w:fill="FFFFFF"/>
            <w:vAlign w:val="center"/>
          </w:tcPr>
          <w:p w14:paraId="35E2A7EC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Date</w:t>
            </w:r>
          </w:p>
        </w:tc>
        <w:tc>
          <w:tcPr>
            <w:tcW w:w="1170" w:type="dxa"/>
            <w:shd w:val="solid" w:color="000000" w:fill="FFFFFF"/>
            <w:vAlign w:val="center"/>
          </w:tcPr>
          <w:p w14:paraId="5350DD67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Author</w:t>
            </w:r>
          </w:p>
        </w:tc>
        <w:tc>
          <w:tcPr>
            <w:tcW w:w="7110" w:type="dxa"/>
            <w:shd w:val="solid" w:color="000000" w:fill="FFFFFF"/>
            <w:vAlign w:val="center"/>
          </w:tcPr>
          <w:p w14:paraId="604A9BFF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Change Description</w:t>
            </w:r>
          </w:p>
        </w:tc>
      </w:tr>
      <w:tr w:rsidR="008E0D8A" w:rsidRPr="00746CC7" w14:paraId="3497CDF2" w14:textId="77777777" w:rsidTr="00E434CD">
        <w:trPr>
          <w:cantSplit/>
        </w:trPr>
        <w:tc>
          <w:tcPr>
            <w:tcW w:w="1188" w:type="dxa"/>
            <w:vAlign w:val="center"/>
          </w:tcPr>
          <w:p w14:paraId="675BE27A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12/4/19</w:t>
            </w:r>
          </w:p>
        </w:tc>
        <w:tc>
          <w:tcPr>
            <w:tcW w:w="1170" w:type="dxa"/>
            <w:vAlign w:val="center"/>
          </w:tcPr>
          <w:p w14:paraId="4B0C6140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PPD</w:t>
            </w:r>
          </w:p>
        </w:tc>
        <w:tc>
          <w:tcPr>
            <w:tcW w:w="7110" w:type="dxa"/>
            <w:vAlign w:val="center"/>
          </w:tcPr>
          <w:p w14:paraId="34FBA28D" w14:textId="77777777" w:rsidR="008E0D8A" w:rsidRPr="00746CC7" w:rsidRDefault="008E0D8A" w:rsidP="00E434CD">
            <w:pPr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Revised MOC form</w:t>
            </w:r>
          </w:p>
        </w:tc>
      </w:tr>
      <w:tr w:rsidR="008E0D8A" w:rsidRPr="00746CC7" w14:paraId="5B52C4B4" w14:textId="77777777" w:rsidTr="00E434CD">
        <w:trPr>
          <w:cantSplit/>
        </w:trPr>
        <w:tc>
          <w:tcPr>
            <w:tcW w:w="1188" w:type="dxa"/>
            <w:vAlign w:val="center"/>
          </w:tcPr>
          <w:p w14:paraId="3EC484C5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11/03/2022</w:t>
            </w:r>
          </w:p>
        </w:tc>
        <w:tc>
          <w:tcPr>
            <w:tcW w:w="1170" w:type="dxa"/>
            <w:vAlign w:val="center"/>
          </w:tcPr>
          <w:p w14:paraId="14265AD4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AA / PPD</w:t>
            </w:r>
          </w:p>
        </w:tc>
        <w:tc>
          <w:tcPr>
            <w:tcW w:w="7110" w:type="dxa"/>
            <w:vAlign w:val="center"/>
          </w:tcPr>
          <w:p w14:paraId="1E7721A7" w14:textId="77777777" w:rsidR="008E0D8A" w:rsidRPr="00746CC7" w:rsidRDefault="008E0D8A" w:rsidP="00E434CD">
            <w:pPr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Added RMP review to Appendix B (SSHE) / Modified Appendix A checklist items</w:t>
            </w:r>
          </w:p>
        </w:tc>
      </w:tr>
      <w:tr w:rsidR="008E0D8A" w:rsidRPr="00746CC7" w14:paraId="1563FCC5" w14:textId="77777777" w:rsidTr="00E434CD">
        <w:trPr>
          <w:cantSplit/>
        </w:trPr>
        <w:tc>
          <w:tcPr>
            <w:tcW w:w="1188" w:type="dxa"/>
            <w:vAlign w:val="center"/>
          </w:tcPr>
          <w:p w14:paraId="115120B5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01/10/2023</w:t>
            </w:r>
          </w:p>
        </w:tc>
        <w:tc>
          <w:tcPr>
            <w:tcW w:w="1170" w:type="dxa"/>
            <w:vAlign w:val="center"/>
          </w:tcPr>
          <w:p w14:paraId="70608822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AA</w:t>
            </w:r>
          </w:p>
        </w:tc>
        <w:tc>
          <w:tcPr>
            <w:tcW w:w="7110" w:type="dxa"/>
            <w:vAlign w:val="center"/>
          </w:tcPr>
          <w:p w14:paraId="42536C06" w14:textId="77777777" w:rsidR="008E0D8A" w:rsidRPr="00746CC7" w:rsidRDefault="008E0D8A" w:rsidP="00E434CD">
            <w:pPr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Part 4B signoff changed from Production Manager to Process Safety Engineer</w:t>
            </w:r>
          </w:p>
        </w:tc>
      </w:tr>
      <w:tr w:rsidR="008E0D8A" w:rsidRPr="00746CC7" w14:paraId="0EC37B79" w14:textId="77777777" w:rsidTr="00E434CD">
        <w:trPr>
          <w:cantSplit/>
        </w:trPr>
        <w:tc>
          <w:tcPr>
            <w:tcW w:w="1188" w:type="dxa"/>
            <w:vAlign w:val="center"/>
          </w:tcPr>
          <w:p w14:paraId="37E4DC32" w14:textId="598E6E09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5/13/26</w:t>
            </w:r>
          </w:p>
        </w:tc>
        <w:tc>
          <w:tcPr>
            <w:tcW w:w="1170" w:type="dxa"/>
            <w:vAlign w:val="center"/>
          </w:tcPr>
          <w:p w14:paraId="61E040B4" w14:textId="6EDC0C99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KNH</w:t>
            </w:r>
          </w:p>
        </w:tc>
        <w:tc>
          <w:tcPr>
            <w:tcW w:w="7110" w:type="dxa"/>
            <w:vAlign w:val="center"/>
          </w:tcPr>
          <w:p w14:paraId="731F31B9" w14:textId="179FF34B" w:rsidR="008E0D8A" w:rsidRPr="00746CC7" w:rsidRDefault="008E0D8A" w:rsidP="00E434CD">
            <w:pPr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Simplified</w:t>
            </w:r>
          </w:p>
        </w:tc>
      </w:tr>
      <w:tr w:rsidR="008E0D8A" w:rsidRPr="00746CC7" w14:paraId="6E3AC5BF" w14:textId="77777777" w:rsidTr="00E434CD">
        <w:trPr>
          <w:cantSplit/>
        </w:trPr>
        <w:tc>
          <w:tcPr>
            <w:tcW w:w="1188" w:type="dxa"/>
            <w:vAlign w:val="center"/>
          </w:tcPr>
          <w:p w14:paraId="7C648EC5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38C61626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224C8FF1" w14:textId="77777777" w:rsidR="008E0D8A" w:rsidRPr="00746CC7" w:rsidRDefault="008E0D8A" w:rsidP="00E434CD">
            <w:pPr>
              <w:rPr>
                <w:rFonts w:ascii="Arial Narrow" w:hAnsi="Arial Narrow"/>
                <w:szCs w:val="22"/>
              </w:rPr>
            </w:pPr>
          </w:p>
        </w:tc>
      </w:tr>
      <w:tr w:rsidR="008E0D8A" w:rsidRPr="00746CC7" w14:paraId="7646ECCA" w14:textId="77777777" w:rsidTr="00E434CD">
        <w:trPr>
          <w:cantSplit/>
        </w:trPr>
        <w:tc>
          <w:tcPr>
            <w:tcW w:w="1188" w:type="dxa"/>
            <w:vAlign w:val="center"/>
          </w:tcPr>
          <w:p w14:paraId="5FC12F3D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113E24EF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181B9C46" w14:textId="77777777" w:rsidR="008E0D8A" w:rsidRPr="00746CC7" w:rsidRDefault="008E0D8A" w:rsidP="00E434CD">
            <w:pPr>
              <w:rPr>
                <w:rFonts w:ascii="Arial Narrow" w:hAnsi="Arial Narrow"/>
                <w:szCs w:val="22"/>
              </w:rPr>
            </w:pPr>
          </w:p>
        </w:tc>
      </w:tr>
      <w:tr w:rsidR="008E0D8A" w:rsidRPr="00746CC7" w14:paraId="5DCF2E1C" w14:textId="77777777" w:rsidTr="00E434CD">
        <w:trPr>
          <w:cantSplit/>
        </w:trPr>
        <w:tc>
          <w:tcPr>
            <w:tcW w:w="1188" w:type="dxa"/>
            <w:vAlign w:val="center"/>
          </w:tcPr>
          <w:p w14:paraId="19F6E68A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2FF6F800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3094F6DC" w14:textId="77777777" w:rsidR="008E0D8A" w:rsidRPr="00746CC7" w:rsidRDefault="008E0D8A" w:rsidP="00E434CD">
            <w:pPr>
              <w:rPr>
                <w:rFonts w:ascii="Arial Narrow" w:hAnsi="Arial Narrow"/>
                <w:szCs w:val="22"/>
              </w:rPr>
            </w:pPr>
          </w:p>
        </w:tc>
      </w:tr>
      <w:tr w:rsidR="008E0D8A" w:rsidRPr="00746CC7" w14:paraId="22C21FBA" w14:textId="77777777" w:rsidTr="00E434CD">
        <w:trPr>
          <w:cantSplit/>
        </w:trPr>
        <w:tc>
          <w:tcPr>
            <w:tcW w:w="1188" w:type="dxa"/>
            <w:vAlign w:val="center"/>
          </w:tcPr>
          <w:p w14:paraId="7028E05B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6B33EA62" w14:textId="77777777" w:rsidR="008E0D8A" w:rsidRPr="00746CC7" w:rsidRDefault="008E0D8A" w:rsidP="00E434CD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41B39E06" w14:textId="77777777" w:rsidR="008E0D8A" w:rsidRPr="00746CC7" w:rsidRDefault="008E0D8A" w:rsidP="00E434CD">
            <w:pPr>
              <w:rPr>
                <w:rFonts w:ascii="Arial Narrow" w:hAnsi="Arial Narrow"/>
                <w:szCs w:val="22"/>
              </w:rPr>
            </w:pPr>
          </w:p>
        </w:tc>
      </w:tr>
    </w:tbl>
    <w:p w14:paraId="0C47EA5B" w14:textId="77777777" w:rsidR="008E0D8A" w:rsidRPr="00746CC7" w:rsidRDefault="008E0D8A" w:rsidP="008E0D8A">
      <w:pPr>
        <w:rPr>
          <w:rFonts w:ascii="Arial Narrow" w:hAnsi="Arial Narrow"/>
        </w:rPr>
      </w:pPr>
    </w:p>
    <w:p w14:paraId="3DF658FC" w14:textId="77777777" w:rsidR="008E0D8A" w:rsidRPr="00746CC7" w:rsidRDefault="008E0D8A" w:rsidP="008E0D8A">
      <w:pPr>
        <w:rPr>
          <w:rFonts w:ascii="Arial Narrow" w:hAnsi="Arial Narrow"/>
        </w:rPr>
      </w:pPr>
    </w:p>
    <w:p w14:paraId="0DB9CEE8" w14:textId="77777777" w:rsidR="008E0D8A" w:rsidRPr="00746CC7" w:rsidRDefault="008E0D8A" w:rsidP="00746CC7">
      <w:pPr>
        <w:rPr>
          <w:rFonts w:ascii="Arial Narrow" w:hAnsi="Arial Narrow"/>
        </w:rPr>
      </w:pPr>
    </w:p>
    <w:tbl>
      <w:tblPr>
        <w:tblpPr w:leftFromText="180" w:rightFromText="180" w:vertAnchor="page" w:horzAnchor="margin" w:tblpXSpec="center" w:tblpY="1837"/>
        <w:tblW w:w="107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7"/>
        <w:gridCol w:w="18"/>
        <w:gridCol w:w="2677"/>
        <w:gridCol w:w="3036"/>
        <w:gridCol w:w="2340"/>
      </w:tblGrid>
      <w:tr w:rsidR="008E0D8A" w:rsidRPr="00746CC7" w14:paraId="5A61514A" w14:textId="77777777" w:rsidTr="008E0D8A">
        <w:tc>
          <w:tcPr>
            <w:tcW w:w="10728" w:type="dxa"/>
            <w:gridSpan w:val="5"/>
            <w:tcBorders>
              <w:top w:val="single" w:sz="6" w:space="0" w:color="auto"/>
            </w:tcBorders>
            <w:shd w:val="clear" w:color="auto" w:fill="3366FF"/>
          </w:tcPr>
          <w:p w14:paraId="6AC31DF6" w14:textId="77777777" w:rsidR="008E0D8A" w:rsidRPr="00746CC7" w:rsidRDefault="008E0D8A" w:rsidP="008E0D8A">
            <w:pPr>
              <w:tabs>
                <w:tab w:val="left" w:pos="1701"/>
                <w:tab w:val="left" w:pos="5670"/>
                <w:tab w:val="left" w:pos="7655"/>
                <w:tab w:val="left" w:pos="9639"/>
              </w:tabs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</w:rPr>
              <w:lastRenderedPageBreak/>
              <w:br w:type="page"/>
            </w:r>
            <w:r w:rsidRPr="00746CC7">
              <w:rPr>
                <w:rFonts w:ascii="Arial Narrow" w:hAnsi="Arial Narrow"/>
                <w:b/>
                <w:sz w:val="24"/>
              </w:rPr>
              <w:br w:type="page"/>
            </w:r>
            <w:r w:rsidRPr="00746CC7">
              <w:rPr>
                <w:rFonts w:ascii="Arial Narrow" w:hAnsi="Arial Narrow"/>
                <w:b/>
                <w:sz w:val="24"/>
              </w:rPr>
              <w:br w:type="page"/>
            </w:r>
            <w:r w:rsidRPr="00746CC7">
              <w:rPr>
                <w:rFonts w:ascii="Arial Narrow" w:hAnsi="Arial Narrow"/>
                <w:b/>
                <w:sz w:val="24"/>
              </w:rPr>
              <w:br w:type="page"/>
            </w:r>
            <w:r w:rsidRPr="00746CC7">
              <w:rPr>
                <w:rFonts w:ascii="Arial Narrow" w:hAnsi="Arial Narrow"/>
                <w:b/>
                <w:sz w:val="24"/>
              </w:rPr>
              <w:br w:type="page"/>
            </w:r>
            <w:r w:rsidRPr="00746CC7">
              <w:rPr>
                <w:rFonts w:ascii="Arial Narrow" w:hAnsi="Arial Narrow"/>
                <w:b/>
                <w:bCs/>
                <w:color w:val="FFFFFF"/>
                <w:sz w:val="32"/>
              </w:rPr>
              <w:t>APPENDIX A - SAFETY AND ENVIRONMENTAL ASSESSMENT</w:t>
            </w:r>
            <w:r w:rsidRPr="00746CC7">
              <w:rPr>
                <w:rFonts w:ascii="Arial Narrow" w:hAnsi="Arial Narrow"/>
                <w:b/>
                <w:color w:val="FFFFFF"/>
                <w:sz w:val="24"/>
              </w:rPr>
              <w:t xml:space="preserve"> </w:t>
            </w:r>
            <w:r>
              <w:rPr>
                <w:rFonts w:ascii="Arial Narrow" w:hAnsi="Arial Narrow"/>
                <w:b/>
                <w:color w:val="FFFFFF"/>
                <w:sz w:val="24"/>
              </w:rPr>
              <w:t>(MOC LEAD</w:t>
            </w:r>
            <w:r w:rsidRPr="00746CC7">
              <w:rPr>
                <w:rFonts w:ascii="Arial Narrow" w:hAnsi="Arial Narrow"/>
                <w:b/>
                <w:color w:val="FFFFFF"/>
                <w:sz w:val="24"/>
              </w:rPr>
              <w:t xml:space="preserve"> to complete</w:t>
            </w:r>
            <w:r>
              <w:rPr>
                <w:rFonts w:ascii="Arial Narrow" w:hAnsi="Arial Narrow"/>
                <w:b/>
                <w:color w:val="FFFFFF"/>
                <w:sz w:val="24"/>
              </w:rPr>
              <w:t>)</w:t>
            </w:r>
          </w:p>
        </w:tc>
      </w:tr>
      <w:tr w:rsidR="008E0D8A" w:rsidRPr="00746CC7" w14:paraId="3FD8668F" w14:textId="77777777" w:rsidTr="008E0D8A">
        <w:tc>
          <w:tcPr>
            <w:tcW w:w="10728" w:type="dxa"/>
            <w:gridSpan w:val="5"/>
            <w:shd w:val="clear" w:color="auto" w:fill="00CCFF"/>
          </w:tcPr>
          <w:p w14:paraId="62786570" w14:textId="71C83566" w:rsidR="008E0D8A" w:rsidRPr="00746CC7" w:rsidRDefault="008E0D8A" w:rsidP="008E0D8A">
            <w:pPr>
              <w:tabs>
                <w:tab w:val="left" w:pos="1701"/>
                <w:tab w:val="left" w:pos="5670"/>
                <w:tab w:val="left" w:pos="7655"/>
                <w:tab w:val="left" w:pos="9639"/>
              </w:tabs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A – </w:t>
            </w:r>
            <w:proofErr w:type="gramStart"/>
            <w:r w:rsidRPr="00746CC7">
              <w:rPr>
                <w:rFonts w:ascii="Arial Narrow" w:hAnsi="Arial Narrow"/>
                <w:b/>
                <w:sz w:val="24"/>
              </w:rPr>
              <w:t>Checklist</w:t>
            </w:r>
            <w:r w:rsidR="003A73B7">
              <w:rPr>
                <w:rFonts w:ascii="Arial Narrow" w:hAnsi="Arial Narrow"/>
                <w:b/>
                <w:sz w:val="24"/>
              </w:rPr>
              <w:t xml:space="preserve"> </w:t>
            </w:r>
            <w:r w:rsidR="003A73B7" w:rsidRPr="008E0D8A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3A73B7" w:rsidRPr="008E0D8A">
              <w:rPr>
                <w:rFonts w:ascii="Arial Narrow" w:hAnsi="Arial Narrow"/>
                <w:sz w:val="18"/>
                <w:szCs w:val="18"/>
              </w:rPr>
              <w:t>Tick</w:t>
            </w:r>
            <w:proofErr w:type="gramEnd"/>
            <w:r w:rsidR="003A73B7" w:rsidRPr="008E0D8A">
              <w:rPr>
                <w:rFonts w:ascii="Arial Narrow" w:hAnsi="Arial Narrow"/>
                <w:sz w:val="18"/>
                <w:szCs w:val="18"/>
              </w:rPr>
              <w:t xml:space="preserve"> those issues which could have a moderate or significant impact on the thorough preparation of the MOC.</w:t>
            </w:r>
          </w:p>
        </w:tc>
      </w:tr>
      <w:tr w:rsidR="008E0D8A" w:rsidRPr="00746CC7" w14:paraId="39846082" w14:textId="77777777" w:rsidTr="008E0D8A">
        <w:tc>
          <w:tcPr>
            <w:tcW w:w="10728" w:type="dxa"/>
            <w:gridSpan w:val="5"/>
            <w:tcBorders>
              <w:top w:val="single" w:sz="6" w:space="0" w:color="auto"/>
              <w:bottom w:val="nil"/>
            </w:tcBorders>
          </w:tcPr>
          <w:p w14:paraId="08A4E8D1" w14:textId="77777777" w:rsidR="008E0D8A" w:rsidRPr="008E0D8A" w:rsidRDefault="008E0D8A" w:rsidP="008E0D8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8E0D8A">
              <w:rPr>
                <w:rFonts w:ascii="Arial Narrow" w:hAnsi="Arial Narrow"/>
                <w:b/>
                <w:sz w:val="18"/>
                <w:szCs w:val="18"/>
              </w:rPr>
              <w:t>Design Changes</w:t>
            </w:r>
            <w:proofErr w:type="gramStart"/>
            <w:r w:rsidRPr="008E0D8A">
              <w:rPr>
                <w:rFonts w:ascii="Arial Narrow" w:hAnsi="Arial Narrow"/>
                <w:b/>
                <w:sz w:val="18"/>
                <w:szCs w:val="18"/>
              </w:rPr>
              <w:t>:  What</w:t>
            </w:r>
            <w:proofErr w:type="gramEnd"/>
            <w:r w:rsidRPr="008E0D8A">
              <w:rPr>
                <w:rFonts w:ascii="Arial Narrow" w:hAnsi="Arial Narrow"/>
                <w:b/>
                <w:sz w:val="18"/>
                <w:szCs w:val="18"/>
              </w:rPr>
              <w:t xml:space="preserve"> is being changed with this modification?</w:t>
            </w:r>
          </w:p>
        </w:tc>
      </w:tr>
      <w:tr w:rsidR="008E0D8A" w:rsidRPr="00746CC7" w14:paraId="683EA277" w14:textId="77777777" w:rsidTr="008E0D8A">
        <w:tc>
          <w:tcPr>
            <w:tcW w:w="2657" w:type="dxa"/>
            <w:tcBorders>
              <w:top w:val="nil"/>
              <w:bottom w:val="single" w:sz="6" w:space="0" w:color="auto"/>
            </w:tcBorders>
          </w:tcPr>
          <w:p w14:paraId="2677391D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Flowrate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6D6D7DD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Velocity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B241A51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Capacity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31277E1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Pressure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68DE681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Temperature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CD0AEC4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Level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CCD6F1E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Feed/Product Specifications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8E0D8A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502CAA8A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New Process Materials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695" w:type="dxa"/>
            <w:gridSpan w:val="2"/>
            <w:tcBorders>
              <w:top w:val="nil"/>
              <w:bottom w:val="single" w:sz="6" w:space="0" w:color="auto"/>
            </w:tcBorders>
          </w:tcPr>
          <w:p w14:paraId="5C974566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Stream Compositions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24E4F05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Stream mixing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13A3B0D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Physical Properties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1F81919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Changes of Phase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5E7907A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Sampling / Analysis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F9E66BB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Operating Envelope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AD8044A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Design Conditions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C295FC7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Valve Types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3036" w:type="dxa"/>
            <w:tcBorders>
              <w:top w:val="nil"/>
              <w:bottom w:val="single" w:sz="6" w:space="0" w:color="auto"/>
            </w:tcBorders>
          </w:tcPr>
          <w:p w14:paraId="1A4C276B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Pipework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690EA57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Novel Equipment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07B0DD5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Item Modification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BCE7287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Materials of Construction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A0C9031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Structures / Plant Layout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F04780D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Electrics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97E52CE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Power Distribution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E3B78A3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Instrumentation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bottom w:val="single" w:sz="6" w:space="0" w:color="auto"/>
            </w:tcBorders>
          </w:tcPr>
          <w:p w14:paraId="0A8FC9DA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PLC / SIS Operation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93F725B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DCS Operation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212F5CF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Critical Alarms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C6CDD7E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Shutdown Systems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779F5B5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Advanced Control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CD3C671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Inspection Strategy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370C4E8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N/A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8E0D8A" w:rsidRPr="00746CC7" w14:paraId="797A57C0" w14:textId="77777777" w:rsidTr="008E0D8A">
        <w:tc>
          <w:tcPr>
            <w:tcW w:w="10728" w:type="dxa"/>
            <w:gridSpan w:val="5"/>
            <w:tcBorders>
              <w:top w:val="single" w:sz="6" w:space="0" w:color="auto"/>
              <w:bottom w:val="nil"/>
            </w:tcBorders>
          </w:tcPr>
          <w:p w14:paraId="45EB932F" w14:textId="77777777" w:rsidR="008E0D8A" w:rsidRPr="008E0D8A" w:rsidRDefault="008E0D8A" w:rsidP="008E0D8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8E0D8A">
              <w:rPr>
                <w:rFonts w:ascii="Arial Narrow" w:hAnsi="Arial Narrow"/>
                <w:b/>
                <w:sz w:val="18"/>
                <w:szCs w:val="18"/>
              </w:rPr>
              <w:t>Hazards</w:t>
            </w:r>
            <w:proofErr w:type="gramStart"/>
            <w:r w:rsidRPr="008E0D8A">
              <w:rPr>
                <w:rFonts w:ascii="Arial Narrow" w:hAnsi="Arial Narrow"/>
                <w:b/>
                <w:sz w:val="18"/>
                <w:szCs w:val="18"/>
              </w:rPr>
              <w:t>:  What</w:t>
            </w:r>
            <w:proofErr w:type="gramEnd"/>
            <w:r w:rsidRPr="008E0D8A">
              <w:rPr>
                <w:rFonts w:ascii="Arial Narrow" w:hAnsi="Arial Narrow"/>
                <w:b/>
                <w:sz w:val="18"/>
                <w:szCs w:val="18"/>
              </w:rPr>
              <w:t xml:space="preserve"> new SSHE hazards are introduced by this modification?</w:t>
            </w:r>
          </w:p>
        </w:tc>
      </w:tr>
      <w:tr w:rsidR="008E0D8A" w:rsidRPr="00746CC7" w14:paraId="5CD23018" w14:textId="77777777" w:rsidTr="008E0D8A">
        <w:tc>
          <w:tcPr>
            <w:tcW w:w="2657" w:type="dxa"/>
            <w:tcBorders>
              <w:top w:val="nil"/>
              <w:bottom w:val="single" w:sz="6" w:space="0" w:color="auto"/>
              <w:right w:val="nil"/>
            </w:tcBorders>
          </w:tcPr>
          <w:p w14:paraId="65854D3F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Overfilling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5F14453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Emptying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3D70735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Gas Blow-by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B3C5B09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Reverse Flow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57D5FDB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Surge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5D32A80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Overpressure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1125773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Vacuum Formation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7B1C6A5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Low / High Temperature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A1E890D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Contamination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8E0D8A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507C7AC8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Fouling / Deposition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8E0D8A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527F3A4C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Blockages / Freezing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5EC682C" w14:textId="77777777" w:rsidR="008E0D8A" w:rsidRPr="008E0D8A" w:rsidRDefault="008E0D8A" w:rsidP="008E0D8A">
            <w:pPr>
              <w:tabs>
                <w:tab w:val="right" w:pos="2310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Chemical Reactions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695" w:type="dxa"/>
            <w:gridSpan w:val="2"/>
            <w:tcBorders>
              <w:top w:val="nil"/>
              <w:left w:val="nil"/>
              <w:bottom w:val="single" w:sz="6" w:space="0" w:color="auto"/>
            </w:tcBorders>
          </w:tcPr>
          <w:p w14:paraId="096555C6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Two Phasing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F985517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 xml:space="preserve">Sloshing / Cyclic Loads       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20503C2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Flammability / Explosion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56E105A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Op. Envelope Breaches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A763599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  <w:lang w:val="fr-FR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Pipework Stressing</w:t>
            </w:r>
            <w:r w:rsidRPr="008E0D8A">
              <w:rPr>
                <w:rFonts w:ascii="Arial Narrow" w:hAnsi="Arial Narrow"/>
                <w:sz w:val="18"/>
                <w:szCs w:val="18"/>
                <w:lang w:val="fr-FR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  <w:lang w:val="fr-FR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3F2ED72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  <w:lang w:val="fr-FR"/>
              </w:rPr>
              <w:t>Vibration Fatigue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98C1776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  <w:lang w:val="fr-FR"/>
              </w:rPr>
              <w:t>Thermal Fatigue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E6CFD08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Thermal / Pressure Cycling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633FCB6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Erosion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8E0D8A">
              <w:rPr>
                <w:rFonts w:ascii="Arial Narrow" w:hAnsi="Arial Narrow"/>
                <w:sz w:val="18"/>
                <w:szCs w:val="18"/>
              </w:rPr>
              <w:t xml:space="preserve">  </w:t>
            </w:r>
          </w:p>
          <w:p w14:paraId="7372C607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Embrittlement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523FAAC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Upstream / Downstream Impact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0546357" w14:textId="77777777" w:rsidR="008E0D8A" w:rsidRPr="008E0D8A" w:rsidRDefault="008E0D8A" w:rsidP="008E0D8A">
            <w:pPr>
              <w:tabs>
                <w:tab w:val="left" w:pos="2175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Internal / External Corrosion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3036" w:type="dxa"/>
            <w:tcBorders>
              <w:top w:val="nil"/>
              <w:bottom w:val="single" w:sz="6" w:space="0" w:color="auto"/>
            </w:tcBorders>
          </w:tcPr>
          <w:p w14:paraId="6073C5B0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Under Lagging Corrosion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473DCE9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New Corrosion Mechanism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BEEA6AA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Valve Line Up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D7CC7AA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Cross Connections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7047AA3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Passing Valves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1E16354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Changed chance of leaks or spills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EAC7C7C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Changed severity of leaks or spills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A307B43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 xml:space="preserve">Increased severity of human error 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0F5877E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Chemical Exposure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65BB18F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Slip, Trip, Fall Hazard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6B78B0D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Legionella Risk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A5E2BDD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Equipment Failure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bottom w:val="single" w:sz="6" w:space="0" w:color="auto"/>
            </w:tcBorders>
          </w:tcPr>
          <w:p w14:paraId="39C5BBB1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Trip Failure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1BE392F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Source of Ignition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9A4AFA5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Static / Lightning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DF31240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Access restrictions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10FFBC3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Loss of Service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D3A51DD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Combustible Dust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16365F4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Dust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D4AECDF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Toxicity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E6E1FCD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Radiation Exposure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1C6B2EC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Lifting Activities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ECACB18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O2 Deficient Atmosphere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4DE3CE1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N/A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8E0D8A" w:rsidRPr="00746CC7" w14:paraId="428D3672" w14:textId="77777777" w:rsidTr="008E0D8A">
        <w:tc>
          <w:tcPr>
            <w:tcW w:w="10728" w:type="dxa"/>
            <w:gridSpan w:val="5"/>
            <w:tcBorders>
              <w:top w:val="single" w:sz="6" w:space="0" w:color="auto"/>
              <w:bottom w:val="nil"/>
            </w:tcBorders>
          </w:tcPr>
          <w:p w14:paraId="068BF6F1" w14:textId="65C9F2EC" w:rsidR="008E0D8A" w:rsidRPr="008E0D8A" w:rsidRDefault="008E0D8A" w:rsidP="008E0D8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8E0D8A">
              <w:rPr>
                <w:rFonts w:ascii="Arial Narrow" w:hAnsi="Arial Narrow"/>
                <w:b/>
                <w:sz w:val="18"/>
                <w:szCs w:val="18"/>
              </w:rPr>
              <w:t>Safeguards: What existing safeguards are affected by this modification and what new safeguards are required?</w:t>
            </w:r>
          </w:p>
        </w:tc>
      </w:tr>
      <w:tr w:rsidR="008E0D8A" w:rsidRPr="00746CC7" w14:paraId="5F40D1D6" w14:textId="77777777" w:rsidTr="008E0D8A">
        <w:tc>
          <w:tcPr>
            <w:tcW w:w="2657" w:type="dxa"/>
            <w:tcBorders>
              <w:top w:val="nil"/>
              <w:bottom w:val="single" w:sz="6" w:space="0" w:color="auto"/>
            </w:tcBorders>
          </w:tcPr>
          <w:p w14:paraId="3E6E8469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Flaring / Vent / Relief Systems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0DA978C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Fire Protection systems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CF4A2CF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Thermal Relief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016CDF1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Isolation requirements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5E78239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NRV’s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D7B9F38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Restriction Orifices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A98115F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Remote isolation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6DF1DE4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Pipe specifications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88A6608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Safety Showers / Eye Washes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695" w:type="dxa"/>
            <w:gridSpan w:val="2"/>
            <w:tcBorders>
              <w:top w:val="nil"/>
              <w:bottom w:val="single" w:sz="6" w:space="0" w:color="auto"/>
            </w:tcBorders>
          </w:tcPr>
          <w:p w14:paraId="30790F35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Grounding / Bonding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F4936FA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Locking / Interlocking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6CEDCAE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Secondary Containment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8F4BA1A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Tertiary Containment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F946ECF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 xml:space="preserve">Purging / </w:t>
            </w:r>
            <w:proofErr w:type="spellStart"/>
            <w:r w:rsidRPr="008E0D8A">
              <w:rPr>
                <w:rFonts w:ascii="Arial Narrow" w:hAnsi="Arial Narrow"/>
                <w:sz w:val="18"/>
                <w:szCs w:val="18"/>
              </w:rPr>
              <w:t>Inerting</w:t>
            </w:r>
            <w:proofErr w:type="spellEnd"/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C6BBC3D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Lighting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C213D1C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Area Classification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23249EC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Freeze Precautions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E4A81AE" w14:textId="77777777" w:rsidR="008E0D8A" w:rsidRPr="008E0D8A" w:rsidRDefault="008E0D8A" w:rsidP="008E0D8A">
            <w:pPr>
              <w:tabs>
                <w:tab w:val="right" w:pos="2385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Facility Siting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3036" w:type="dxa"/>
            <w:tcBorders>
              <w:top w:val="nil"/>
              <w:bottom w:val="single" w:sz="6" w:space="0" w:color="auto"/>
            </w:tcBorders>
          </w:tcPr>
          <w:p w14:paraId="6B5DCAB9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Instrumentation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8371C3D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Trips / ESD appraisal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542FB8B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Control system design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5B8E3DB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Control Valve Failure mode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10A12AA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Duplication / Redundancy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A7ACFE2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Access / Escape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485FFEB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Shutdown/ Start up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3B7CD04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Inspection Scheme / Frequency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D40C27C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Procedures / Training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bottom w:val="single" w:sz="6" w:space="0" w:color="auto"/>
            </w:tcBorders>
          </w:tcPr>
          <w:p w14:paraId="7871D314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Emerg. Response Plan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1BBA3C5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Fire Fighting / Plans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6869FFF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Leak detection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5B4D4E7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Fire / gas detection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5585E8A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Paving / Drainage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A2F8596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Personnel Protection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C24A0D5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Corrosion Monitoring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43B0750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 xml:space="preserve">Ventilation                          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  <w:t xml:space="preserve">   </w:t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7944C53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 xml:space="preserve">N/A                                  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  <w:t xml:space="preserve">   </w:t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8E0D8A" w:rsidRPr="00746CC7" w14:paraId="381A62B7" w14:textId="77777777" w:rsidTr="008E0D8A">
        <w:tc>
          <w:tcPr>
            <w:tcW w:w="10728" w:type="dxa"/>
            <w:gridSpan w:val="5"/>
            <w:tcBorders>
              <w:top w:val="single" w:sz="6" w:space="0" w:color="auto"/>
              <w:bottom w:val="nil"/>
            </w:tcBorders>
          </w:tcPr>
          <w:p w14:paraId="54BED5BC" w14:textId="119D9781" w:rsidR="008E0D8A" w:rsidRPr="008E0D8A" w:rsidRDefault="008E0D8A" w:rsidP="008E0D8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8E0D8A">
              <w:rPr>
                <w:rFonts w:ascii="Arial Narrow" w:hAnsi="Arial Narrow"/>
                <w:b/>
                <w:sz w:val="18"/>
                <w:szCs w:val="18"/>
              </w:rPr>
              <w:t>Environment: What environmental aspects are affected by this modification?</w:t>
            </w:r>
          </w:p>
        </w:tc>
      </w:tr>
      <w:tr w:rsidR="008E0D8A" w:rsidRPr="00746CC7" w14:paraId="5B1F8D13" w14:textId="77777777" w:rsidTr="008E0D8A">
        <w:trPr>
          <w:trHeight w:val="963"/>
        </w:trPr>
        <w:tc>
          <w:tcPr>
            <w:tcW w:w="2657" w:type="dxa"/>
            <w:tcBorders>
              <w:top w:val="nil"/>
              <w:bottom w:val="single" w:sz="6" w:space="0" w:color="auto"/>
            </w:tcBorders>
          </w:tcPr>
          <w:p w14:paraId="6749E304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Toxicity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896F6CF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Smell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2871B51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Noise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42FF480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EO / Vent Emissions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EC3B8EC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Community Air Quality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695" w:type="dxa"/>
            <w:gridSpan w:val="2"/>
            <w:tcBorders>
              <w:top w:val="nil"/>
              <w:bottom w:val="single" w:sz="6" w:space="0" w:color="auto"/>
            </w:tcBorders>
          </w:tcPr>
          <w:p w14:paraId="359A418D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Spill Prevention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9D195F6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Gas Detection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872F31A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Relief Vents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CE52CA5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Storm Water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EEEAE0E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 xml:space="preserve">Effluent Treatment                  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  <w:t xml:space="preserve">     </w:t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3036" w:type="dxa"/>
            <w:tcBorders>
              <w:top w:val="nil"/>
              <w:bottom w:val="single" w:sz="6" w:space="0" w:color="auto"/>
            </w:tcBorders>
          </w:tcPr>
          <w:p w14:paraId="15980929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Mixing Effluents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4A4149C" w14:textId="0841210C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Plant Drain</w:t>
            </w:r>
            <w:r w:rsidR="003A73B7">
              <w:rPr>
                <w:rFonts w:ascii="Arial Narrow" w:hAnsi="Arial Narrow"/>
                <w:sz w:val="18"/>
                <w:szCs w:val="18"/>
              </w:rPr>
              <w:t>age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5B74651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Dust Emissions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3115A43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Solids Disposal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BC05EBB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Liquids Waste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bottom w:val="single" w:sz="6" w:space="0" w:color="auto"/>
            </w:tcBorders>
          </w:tcPr>
          <w:p w14:paraId="2DFF1416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Energy Conservation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DB26CE8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LDAR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108BCC0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RMP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73DDBA1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N/A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8E0D8A" w:rsidRPr="00746CC7" w14:paraId="4D67125C" w14:textId="77777777" w:rsidTr="008E0D8A">
        <w:trPr>
          <w:trHeight w:val="205"/>
        </w:trPr>
        <w:tc>
          <w:tcPr>
            <w:tcW w:w="10728" w:type="dxa"/>
            <w:gridSpan w:val="5"/>
            <w:tcBorders>
              <w:top w:val="single" w:sz="6" w:space="0" w:color="auto"/>
              <w:bottom w:val="nil"/>
            </w:tcBorders>
          </w:tcPr>
          <w:p w14:paraId="6473E6B8" w14:textId="77777777" w:rsidR="008E0D8A" w:rsidRPr="008E0D8A" w:rsidRDefault="008E0D8A" w:rsidP="008E0D8A">
            <w:pPr>
              <w:tabs>
                <w:tab w:val="right" w:pos="2210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b/>
                <w:sz w:val="18"/>
                <w:szCs w:val="18"/>
              </w:rPr>
              <w:t>Operations &amp; Maintenance: What aspects of maintenance and operating activities are affected by this modification?</w:t>
            </w:r>
          </w:p>
        </w:tc>
      </w:tr>
      <w:tr w:rsidR="008E0D8A" w:rsidRPr="00746CC7" w14:paraId="638E7085" w14:textId="77777777" w:rsidTr="008E0D8A">
        <w:trPr>
          <w:trHeight w:val="1155"/>
        </w:trPr>
        <w:tc>
          <w:tcPr>
            <w:tcW w:w="2657" w:type="dxa"/>
            <w:tcBorders>
              <w:top w:val="nil"/>
              <w:bottom w:val="single" w:sz="6" w:space="0" w:color="auto"/>
            </w:tcBorders>
          </w:tcPr>
          <w:p w14:paraId="06383462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Changes in alarm handling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53E48BA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Complexity of Operations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178D918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Clarity of Instructions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42D392D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Clarity of Drawings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5F72373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Increased Distractions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517E426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Manning / Manpower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695" w:type="dxa"/>
            <w:gridSpan w:val="2"/>
            <w:tcBorders>
              <w:top w:val="nil"/>
              <w:bottom w:val="single" w:sz="6" w:space="0" w:color="auto"/>
            </w:tcBorders>
          </w:tcPr>
          <w:p w14:paraId="00983277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Change in Mental Workload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9D4BC98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Changes in Time Pressure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1540A5C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Visual Displays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01E2305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Labelling &amp; Signs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F32481E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Changes to Controls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7055D73" w14:textId="77777777" w:rsidR="008E0D8A" w:rsidRPr="008E0D8A" w:rsidRDefault="008E0D8A" w:rsidP="008E0D8A">
            <w:pPr>
              <w:tabs>
                <w:tab w:val="right" w:pos="2383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Platforms / Walkways / Handrails / Ladders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3036" w:type="dxa"/>
            <w:tcBorders>
              <w:top w:val="nil"/>
              <w:bottom w:val="single" w:sz="6" w:space="0" w:color="auto"/>
            </w:tcBorders>
          </w:tcPr>
          <w:p w14:paraId="43DEC13F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Changes in Physical Workload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3A857C4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Access Openings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C3BD7C9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Awkward or Static Postures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ED23534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Access / Egress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14FD70C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Manual Handling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EF9A1F3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Welding Requirements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bottom w:val="single" w:sz="6" w:space="0" w:color="auto"/>
            </w:tcBorders>
          </w:tcPr>
          <w:p w14:paraId="79C6E920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Lighting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EEA741F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Temperature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375C112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Noise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77CBA63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Vibration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707428E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Auditory Information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C910C36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 xml:space="preserve">N/A                                    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8E0D8A" w:rsidRPr="00746CC7" w14:paraId="3BC63370" w14:textId="77777777" w:rsidTr="008E0D8A">
        <w:trPr>
          <w:trHeight w:val="65"/>
        </w:trPr>
        <w:tc>
          <w:tcPr>
            <w:tcW w:w="10728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A7F96B9" w14:textId="0F793761" w:rsidR="008E0D8A" w:rsidRPr="008E0D8A" w:rsidRDefault="008E0D8A" w:rsidP="008E0D8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8E0D8A">
              <w:rPr>
                <w:rFonts w:ascii="Arial Narrow" w:hAnsi="Arial Narrow"/>
                <w:b/>
                <w:sz w:val="18"/>
                <w:szCs w:val="18"/>
              </w:rPr>
              <w:t>Procedures &amp; Regulations: Does this modification impact on key procedures, reports and regulations?</w:t>
            </w:r>
          </w:p>
        </w:tc>
      </w:tr>
      <w:tr w:rsidR="008E0D8A" w:rsidRPr="00746CC7" w14:paraId="34C73A1C" w14:textId="77777777" w:rsidTr="008E0D8A">
        <w:trPr>
          <w:trHeight w:val="750"/>
        </w:trPr>
        <w:tc>
          <w:tcPr>
            <w:tcW w:w="2675" w:type="dxa"/>
            <w:gridSpan w:val="2"/>
            <w:tcBorders>
              <w:top w:val="nil"/>
              <w:bottom w:val="single" w:sz="4" w:space="0" w:color="auto"/>
            </w:tcBorders>
          </w:tcPr>
          <w:p w14:paraId="3DB02FAC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Air Permit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2B21A71D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Wastewater Discharge Permit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514BDE8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Fire Suppression System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7C633DD" w14:textId="77777777" w:rsidR="008E0D8A" w:rsidRPr="008E0D8A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Toxic Gas Monitoring System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677" w:type="dxa"/>
            <w:tcBorders>
              <w:top w:val="nil"/>
              <w:bottom w:val="single" w:sz="4" w:space="0" w:color="auto"/>
            </w:tcBorders>
          </w:tcPr>
          <w:p w14:paraId="19C0832C" w14:textId="77777777" w:rsidR="008E0D8A" w:rsidRPr="008E0D8A" w:rsidRDefault="008E0D8A" w:rsidP="008E0D8A">
            <w:pPr>
              <w:tabs>
                <w:tab w:val="right" w:pos="2365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New Chemical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974F951" w14:textId="77777777" w:rsidR="008E0D8A" w:rsidRPr="008E0D8A" w:rsidRDefault="008E0D8A" w:rsidP="008E0D8A">
            <w:pPr>
              <w:tabs>
                <w:tab w:val="right" w:pos="2365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NPDES (SWPPP)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78D5318" w14:textId="77777777" w:rsidR="008E0D8A" w:rsidRPr="008E0D8A" w:rsidRDefault="008E0D8A" w:rsidP="008E0D8A">
            <w:pPr>
              <w:tabs>
                <w:tab w:val="right" w:pos="2365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SPCC (Denaturant Tank)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33B9A22D" w14:textId="77777777" w:rsidR="008E0D8A" w:rsidRPr="008E0D8A" w:rsidRDefault="008E0D8A" w:rsidP="008E0D8A">
            <w:pPr>
              <w:tabs>
                <w:tab w:val="right" w:pos="2365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Waste Disposal (Haz, Non-Haz)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3036" w:type="dxa"/>
            <w:tcBorders>
              <w:top w:val="nil"/>
              <w:bottom w:val="single" w:sz="4" w:space="0" w:color="auto"/>
            </w:tcBorders>
          </w:tcPr>
          <w:p w14:paraId="738F65BF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RMP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  <w:t xml:space="preserve">   </w:t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F3F4293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PSM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  <w:t xml:space="preserve">   </w:t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18E9FAB7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DOT - HAZMAT</w:t>
            </w:r>
            <w:r w:rsidRPr="008E0D8A">
              <w:rPr>
                <w:rFonts w:ascii="Arial Narrow" w:hAnsi="Arial Narrow"/>
                <w:sz w:val="18"/>
                <w:szCs w:val="18"/>
              </w:rPr>
              <w:tab/>
              <w:t xml:space="preserve">   </w:t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6343F4E0" w14:textId="77777777" w:rsidR="008E0D8A" w:rsidRP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bottom w:val="single" w:sz="4" w:space="0" w:color="auto"/>
            </w:tcBorders>
          </w:tcPr>
          <w:p w14:paraId="411630A2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Other………………</w:t>
            </w:r>
            <w:proofErr w:type="gramStart"/>
            <w:r w:rsidRPr="008E0D8A">
              <w:rPr>
                <w:rFonts w:ascii="Arial Narrow" w:hAnsi="Arial Narrow"/>
                <w:sz w:val="18"/>
                <w:szCs w:val="18"/>
              </w:rPr>
              <w:t>... .</w:t>
            </w:r>
            <w:proofErr w:type="gramEnd"/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B5488FA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Other………………</w:t>
            </w:r>
            <w:proofErr w:type="gramStart"/>
            <w:r w:rsidRPr="008E0D8A">
              <w:rPr>
                <w:rFonts w:ascii="Arial Narrow" w:hAnsi="Arial Narrow"/>
                <w:sz w:val="18"/>
                <w:szCs w:val="18"/>
              </w:rPr>
              <w:t>... .</w:t>
            </w:r>
            <w:proofErr w:type="gramEnd"/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517954B" w14:textId="77777777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sz w:val="18"/>
                <w:szCs w:val="18"/>
              </w:rPr>
              <w:t>N/A………………</w:t>
            </w:r>
            <w:proofErr w:type="gramStart"/>
            <w:r w:rsidRPr="008E0D8A">
              <w:rPr>
                <w:rFonts w:ascii="Arial Narrow" w:hAnsi="Arial Narrow"/>
                <w:sz w:val="18"/>
                <w:szCs w:val="18"/>
              </w:rPr>
              <w:t>... .</w:t>
            </w:r>
            <w:proofErr w:type="gramEnd"/>
            <w:r w:rsidRPr="008E0D8A">
              <w:rPr>
                <w:rFonts w:ascii="Arial Narrow" w:hAnsi="Arial Narrow"/>
                <w:sz w:val="18"/>
                <w:szCs w:val="18"/>
              </w:rPr>
              <w:tab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D8A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8E0D8A">
              <w:rPr>
                <w:rFonts w:ascii="Arial Narrow" w:hAnsi="Arial Narrow"/>
                <w:sz w:val="18"/>
                <w:szCs w:val="18"/>
              </w:rPr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8E0D8A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8E0D8A" w:rsidRPr="00746CC7" w14:paraId="427EFF32" w14:textId="77777777" w:rsidTr="008E0D8A">
        <w:trPr>
          <w:trHeight w:val="58"/>
        </w:trPr>
        <w:tc>
          <w:tcPr>
            <w:tcW w:w="10728" w:type="dxa"/>
            <w:gridSpan w:val="5"/>
            <w:tcBorders>
              <w:top w:val="single" w:sz="4" w:space="0" w:color="auto"/>
              <w:bottom w:val="single" w:sz="6" w:space="0" w:color="auto"/>
            </w:tcBorders>
          </w:tcPr>
          <w:p w14:paraId="5A0D122C" w14:textId="384E5071" w:rsidR="008E0D8A" w:rsidRPr="008E0D8A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8E0D8A">
              <w:rPr>
                <w:rFonts w:ascii="Arial Narrow" w:hAnsi="Arial Narrow"/>
                <w:b/>
                <w:sz w:val="18"/>
                <w:szCs w:val="18"/>
              </w:rPr>
              <w:t>Personnel: Does this change affect who is responsible for the following areas?  Who is newly responsible?  Are they adequately trained?</w:t>
            </w:r>
          </w:p>
        </w:tc>
      </w:tr>
      <w:tr w:rsidR="008E0D8A" w:rsidRPr="00746CC7" w14:paraId="6340E9C7" w14:textId="77777777" w:rsidTr="008E0D8A">
        <w:trPr>
          <w:trHeight w:val="927"/>
        </w:trPr>
        <w:tc>
          <w:tcPr>
            <w:tcW w:w="2675" w:type="dxa"/>
            <w:gridSpan w:val="2"/>
            <w:tcBorders>
              <w:top w:val="nil"/>
              <w:bottom w:val="single" w:sz="6" w:space="0" w:color="auto"/>
            </w:tcBorders>
          </w:tcPr>
          <w:p w14:paraId="1D10F982" w14:textId="77777777" w:rsidR="008E0D8A" w:rsidRPr="00746CC7" w:rsidRDefault="008E0D8A" w:rsidP="008E0D8A">
            <w:pPr>
              <w:tabs>
                <w:tab w:val="right" w:pos="2190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Manages Area Operations         </w:t>
            </w: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746CC7">
              <w:rPr>
                <w:rFonts w:ascii="Arial Narrow" w:hAnsi="Arial Narrow"/>
                <w:sz w:val="18"/>
                <w:szCs w:val="18"/>
              </w:rPr>
              <w:t xml:space="preserve">                                                                                                                   </w:t>
            </w:r>
          </w:p>
          <w:p w14:paraId="2F40A99F" w14:textId="77777777" w:rsidR="008E0D8A" w:rsidRPr="00746CC7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Manages Area Personnel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EB817D8" w14:textId="77777777" w:rsidR="008E0D8A" w:rsidRPr="00746CC7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746CC7">
              <w:rPr>
                <w:rFonts w:ascii="Arial Narrow" w:hAnsi="Arial Narrow"/>
                <w:sz w:val="18"/>
                <w:szCs w:val="18"/>
              </w:rPr>
              <w:t>Manages</w:t>
            </w:r>
            <w:proofErr w:type="gramEnd"/>
            <w:r w:rsidRPr="00746CC7">
              <w:rPr>
                <w:rFonts w:ascii="Arial Narrow" w:hAnsi="Arial Narrow"/>
                <w:sz w:val="18"/>
                <w:szCs w:val="18"/>
              </w:rPr>
              <w:t xml:space="preserve"> Contract Personnel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777A690" w14:textId="77777777" w:rsidR="008E0D8A" w:rsidRPr="00746CC7" w:rsidRDefault="008E0D8A" w:rsidP="008E0D8A">
            <w:pPr>
              <w:tabs>
                <w:tab w:val="right" w:pos="2302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Issues Permits                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746CC7">
              <w:rPr>
                <w:rFonts w:ascii="Arial Narrow" w:hAnsi="Arial Narrow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</w:t>
            </w:r>
          </w:p>
        </w:tc>
        <w:tc>
          <w:tcPr>
            <w:tcW w:w="2677" w:type="dxa"/>
            <w:tcBorders>
              <w:top w:val="nil"/>
              <w:bottom w:val="single" w:sz="6" w:space="0" w:color="auto"/>
            </w:tcBorders>
          </w:tcPr>
          <w:p w14:paraId="243DCE23" w14:textId="77777777" w:rsidR="008E0D8A" w:rsidRPr="00746CC7" w:rsidRDefault="008E0D8A" w:rsidP="008E0D8A">
            <w:pPr>
              <w:tabs>
                <w:tab w:val="right" w:pos="2365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Hazard Reviews               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219D6CD" w14:textId="77777777" w:rsidR="008E0D8A" w:rsidRPr="00746CC7" w:rsidRDefault="008E0D8A" w:rsidP="008E0D8A">
            <w:pPr>
              <w:tabs>
                <w:tab w:val="right" w:pos="2365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Incident Reviews              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746CC7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64525841" w14:textId="77777777" w:rsidR="008E0D8A" w:rsidRPr="00746CC7" w:rsidRDefault="008E0D8A" w:rsidP="008E0D8A">
            <w:pPr>
              <w:tabs>
                <w:tab w:val="right" w:pos="2365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Training                            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4610911A" w14:textId="77777777" w:rsidR="008E0D8A" w:rsidRPr="00746CC7" w:rsidRDefault="008E0D8A" w:rsidP="008E0D8A">
            <w:pPr>
              <w:tabs>
                <w:tab w:val="right" w:pos="2365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Coordinates On-site Drills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3036" w:type="dxa"/>
            <w:tcBorders>
              <w:top w:val="nil"/>
              <w:bottom w:val="single" w:sz="6" w:space="0" w:color="auto"/>
            </w:tcBorders>
          </w:tcPr>
          <w:p w14:paraId="049B63F9" w14:textId="77777777" w:rsidR="008E0D8A" w:rsidRPr="00746CC7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Safety Committee                  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5856EC8C" w14:textId="77777777" w:rsidR="008E0D8A" w:rsidRPr="00746CC7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Area Compliance                   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746CC7">
              <w:rPr>
                <w:rFonts w:ascii="Arial Narrow" w:hAnsi="Arial Narrow"/>
                <w:sz w:val="18"/>
                <w:szCs w:val="18"/>
              </w:rPr>
              <w:t xml:space="preserve">  </w:t>
            </w:r>
          </w:p>
          <w:p w14:paraId="19BD8D54" w14:textId="77777777" w:rsidR="008E0D8A" w:rsidRPr="00746CC7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Mechanical Integrity               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746CC7">
              <w:rPr>
                <w:rFonts w:ascii="Arial Narrow" w:hAnsi="Arial Narrow"/>
                <w:sz w:val="18"/>
                <w:szCs w:val="18"/>
              </w:rPr>
              <w:t xml:space="preserve">  </w:t>
            </w:r>
          </w:p>
          <w:p w14:paraId="17E39A86" w14:textId="77777777" w:rsidR="008E0D8A" w:rsidRDefault="008E0D8A" w:rsidP="008E0D8A">
            <w:pPr>
              <w:tabs>
                <w:tab w:val="right" w:pos="2568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Operating Envelopes             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 w:rsidRPr="00746CC7">
              <w:rPr>
                <w:rFonts w:ascii="Arial Narrow" w:hAnsi="Arial Narrow"/>
                <w:sz w:val="18"/>
                <w:szCs w:val="18"/>
              </w:rPr>
              <w:t xml:space="preserve">   </w:t>
            </w:r>
          </w:p>
        </w:tc>
        <w:tc>
          <w:tcPr>
            <w:tcW w:w="2340" w:type="dxa"/>
            <w:tcBorders>
              <w:top w:val="nil"/>
              <w:bottom w:val="single" w:sz="6" w:space="0" w:color="auto"/>
            </w:tcBorders>
          </w:tcPr>
          <w:p w14:paraId="11ABB357" w14:textId="77777777" w:rsidR="008E0D8A" w:rsidRPr="00746CC7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Operating Procedures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030BCDFA" w14:textId="77777777" w:rsidR="008E0D8A" w:rsidRPr="00746CC7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 xml:space="preserve">Other………………….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6E99A3A" w14:textId="77777777" w:rsidR="008E0D8A" w:rsidRPr="00746CC7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Other………………</w:t>
            </w:r>
            <w:proofErr w:type="gramStart"/>
            <w:r w:rsidRPr="00746CC7">
              <w:rPr>
                <w:rFonts w:ascii="Arial Narrow" w:hAnsi="Arial Narrow"/>
                <w:sz w:val="18"/>
                <w:szCs w:val="18"/>
              </w:rPr>
              <w:t>.....</w:t>
            </w:r>
            <w:proofErr w:type="gramEnd"/>
            <w:r w:rsidRPr="00746CC7">
              <w:rPr>
                <w:rFonts w:ascii="Arial Narrow" w:hAnsi="Arial Narrow"/>
                <w:sz w:val="18"/>
                <w:szCs w:val="18"/>
              </w:rPr>
              <w:t xml:space="preserve">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14:paraId="7ACE9BEE" w14:textId="77777777" w:rsidR="008E0D8A" w:rsidRPr="00746CC7" w:rsidRDefault="008E0D8A" w:rsidP="008E0D8A">
            <w:pPr>
              <w:tabs>
                <w:tab w:val="right" w:pos="2124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N/A   </w:t>
            </w:r>
            <w:r w:rsidRPr="00746CC7">
              <w:rPr>
                <w:rFonts w:ascii="Arial Narrow" w:hAnsi="Arial Narrow"/>
                <w:sz w:val="18"/>
                <w:szCs w:val="18"/>
              </w:rPr>
              <w:t xml:space="preserve">………………….           </w:t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</w:tbl>
    <w:tbl>
      <w:tblPr>
        <w:tblW w:w="10728" w:type="dxa"/>
        <w:tblInd w:w="-69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9"/>
        <w:gridCol w:w="8779"/>
      </w:tblGrid>
      <w:tr w:rsidR="00746CC7" w:rsidRPr="00746CC7" w14:paraId="0B8382DC" w14:textId="77777777" w:rsidTr="009E596A">
        <w:tc>
          <w:tcPr>
            <w:tcW w:w="1072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00CCFF"/>
          </w:tcPr>
          <w:p w14:paraId="38CF808D" w14:textId="77777777" w:rsidR="00746CC7" w:rsidRPr="00746CC7" w:rsidRDefault="00746CC7" w:rsidP="00746CC7">
            <w:pPr>
              <w:tabs>
                <w:tab w:val="left" w:pos="1701"/>
                <w:tab w:val="left" w:pos="5670"/>
                <w:tab w:val="left" w:pos="7655"/>
                <w:tab w:val="left" w:pos="9639"/>
              </w:tabs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lastRenderedPageBreak/>
              <w:t>Part B - Safety and Environmental Assessment</w:t>
            </w:r>
          </w:p>
        </w:tc>
      </w:tr>
      <w:tr w:rsidR="00746CC7" w:rsidRPr="00746CC7" w14:paraId="4D13B800" w14:textId="77777777" w:rsidTr="009E596A">
        <w:tc>
          <w:tcPr>
            <w:tcW w:w="10728" w:type="dxa"/>
            <w:gridSpan w:val="2"/>
            <w:tcBorders>
              <w:top w:val="single" w:sz="6" w:space="0" w:color="auto"/>
            </w:tcBorders>
          </w:tcPr>
          <w:p w14:paraId="5F760110" w14:textId="77777777" w:rsidR="00746CC7" w:rsidRPr="00746CC7" w:rsidRDefault="00746CC7" w:rsidP="00746CC7">
            <w:pPr>
              <w:tabs>
                <w:tab w:val="left" w:pos="1701"/>
                <w:tab w:val="left" w:pos="5670"/>
                <w:tab w:val="left" w:pos="7655"/>
                <w:tab w:val="left" w:pos="9639"/>
              </w:tabs>
              <w:rPr>
                <w:rFonts w:ascii="Arial Narrow" w:hAnsi="Arial Narrow"/>
                <w:i/>
              </w:rPr>
            </w:pPr>
            <w:r w:rsidRPr="00746CC7">
              <w:rPr>
                <w:rFonts w:ascii="Arial Narrow" w:hAnsi="Arial Narrow"/>
                <w:i/>
              </w:rPr>
              <w:t>Repeat ticked check words in first column and give assessments in the second.</w:t>
            </w:r>
          </w:p>
        </w:tc>
      </w:tr>
      <w:tr w:rsidR="00746CC7" w:rsidRPr="00746CC7" w14:paraId="751175B8" w14:textId="77777777" w:rsidTr="008E0D8A">
        <w:trPr>
          <w:trHeight w:val="68"/>
        </w:trPr>
        <w:tc>
          <w:tcPr>
            <w:tcW w:w="1949" w:type="dxa"/>
            <w:tcBorders>
              <w:bottom w:val="nil"/>
            </w:tcBorders>
          </w:tcPr>
          <w:p w14:paraId="32DFD117" w14:textId="2B4A1D7E" w:rsidR="00746CC7" w:rsidRPr="00746CC7" w:rsidRDefault="008E0D8A" w:rsidP="00A52250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</w:t>
            </w:r>
            <w:r w:rsidR="00746CC7" w:rsidRPr="00746CC7">
              <w:rPr>
                <w:rFonts w:ascii="Arial Narrow" w:hAnsi="Arial Narrow"/>
                <w:b/>
              </w:rPr>
              <w:t>heck Word</w:t>
            </w:r>
          </w:p>
        </w:tc>
        <w:tc>
          <w:tcPr>
            <w:tcW w:w="8779" w:type="dxa"/>
            <w:tcBorders>
              <w:bottom w:val="nil"/>
            </w:tcBorders>
            <w:vAlign w:val="bottom"/>
          </w:tcPr>
          <w:p w14:paraId="4F651CDF" w14:textId="77777777" w:rsidR="00746CC7" w:rsidRPr="00746CC7" w:rsidRDefault="00746CC7" w:rsidP="00746CC7">
            <w:pPr>
              <w:jc w:val="center"/>
              <w:rPr>
                <w:rFonts w:ascii="Arial Narrow" w:hAnsi="Arial Narrow"/>
                <w:b/>
              </w:rPr>
            </w:pPr>
            <w:r w:rsidRPr="00746CC7">
              <w:rPr>
                <w:rFonts w:ascii="Arial Narrow" w:hAnsi="Arial Narrow"/>
                <w:b/>
              </w:rPr>
              <w:t>Assessment</w:t>
            </w:r>
          </w:p>
        </w:tc>
      </w:tr>
    </w:tbl>
    <w:p w14:paraId="39DE0476" w14:textId="77777777" w:rsidR="00746CC7" w:rsidRPr="00746CC7" w:rsidRDefault="00746CC7" w:rsidP="009E596A">
      <w:pPr>
        <w:ind w:left="-720"/>
        <w:rPr>
          <w:rFonts w:ascii="Arial Narrow" w:hAnsi="Arial Narrow"/>
          <w:sz w:val="18"/>
          <w:szCs w:val="18"/>
        </w:rPr>
      </w:pPr>
      <w:r w:rsidRPr="00746CC7">
        <w:rPr>
          <w:rFonts w:ascii="Arial Narrow" w:hAnsi="Arial Narrow"/>
          <w:sz w:val="18"/>
          <w:szCs w:val="18"/>
          <w:u w:val="single"/>
        </w:rPr>
        <w:t>Design Changes</w:t>
      </w:r>
    </w:p>
    <w:tbl>
      <w:tblPr>
        <w:tblW w:w="10800" w:type="dxa"/>
        <w:tblInd w:w="-7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6"/>
        <w:gridCol w:w="8744"/>
      </w:tblGrid>
      <w:tr w:rsidR="00746CC7" w:rsidRPr="00746CC7" w14:paraId="4D563F8D" w14:textId="77777777" w:rsidTr="009E596A">
        <w:tc>
          <w:tcPr>
            <w:tcW w:w="2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DFD02" w14:textId="44897905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FFCE8" w14:textId="5BD63A5A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0492E034" w14:textId="77777777" w:rsidTr="009E596A">
        <w:tc>
          <w:tcPr>
            <w:tcW w:w="2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0D3F3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FCEF1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3AD54AB8" w14:textId="77777777" w:rsidTr="009E596A">
        <w:tc>
          <w:tcPr>
            <w:tcW w:w="2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FD202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84329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3C74BA77" w14:textId="77777777" w:rsidTr="009E596A">
        <w:tc>
          <w:tcPr>
            <w:tcW w:w="2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051FB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5DB8E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652245F0" w14:textId="77777777" w:rsidR="00746CC7" w:rsidRPr="00746CC7" w:rsidRDefault="00746CC7" w:rsidP="00746CC7">
      <w:pPr>
        <w:rPr>
          <w:rFonts w:ascii="Arial Narrow" w:hAnsi="Arial Narrow"/>
          <w:sz w:val="18"/>
          <w:szCs w:val="18"/>
          <w:u w:val="single"/>
        </w:rPr>
      </w:pPr>
    </w:p>
    <w:p w14:paraId="6EE1F8CD" w14:textId="77777777" w:rsidR="00746CC7" w:rsidRPr="009E596A" w:rsidRDefault="00746CC7" w:rsidP="009E596A">
      <w:pPr>
        <w:ind w:left="-720"/>
        <w:rPr>
          <w:rFonts w:ascii="Arial Narrow" w:hAnsi="Arial Narrow"/>
          <w:sz w:val="18"/>
          <w:szCs w:val="18"/>
          <w:u w:val="single"/>
        </w:rPr>
      </w:pPr>
      <w:r w:rsidRPr="00746CC7">
        <w:rPr>
          <w:rFonts w:ascii="Arial Narrow" w:hAnsi="Arial Narrow"/>
          <w:sz w:val="18"/>
          <w:szCs w:val="18"/>
          <w:u w:val="single"/>
        </w:rPr>
        <w:t>Process Hazards</w:t>
      </w:r>
    </w:p>
    <w:tbl>
      <w:tblPr>
        <w:tblW w:w="10748" w:type="dxa"/>
        <w:tblInd w:w="-7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8797"/>
      </w:tblGrid>
      <w:tr w:rsidR="00746CC7" w:rsidRPr="00746CC7" w14:paraId="03961B33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2D0E6" w14:textId="079EC564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4EE48" w14:textId="68F484FD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425CF8D3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E1B3E" w14:textId="3D6ADABA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7D757" w14:textId="71073AE2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6161C49E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296CA" w14:textId="6EC140DC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F7895" w14:textId="026EC67C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2FCA35DF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0CF17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5A290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7B817164" w14:textId="77777777" w:rsidR="00746CC7" w:rsidRPr="00746CC7" w:rsidRDefault="00746CC7" w:rsidP="00746CC7">
      <w:pPr>
        <w:rPr>
          <w:rFonts w:ascii="Arial Narrow" w:hAnsi="Arial Narrow"/>
          <w:sz w:val="18"/>
          <w:szCs w:val="18"/>
          <w:u w:val="single"/>
        </w:rPr>
      </w:pPr>
    </w:p>
    <w:p w14:paraId="2FE8112D" w14:textId="77777777" w:rsidR="00746CC7" w:rsidRPr="009E596A" w:rsidRDefault="00746CC7" w:rsidP="009E596A">
      <w:pPr>
        <w:ind w:left="-720"/>
        <w:rPr>
          <w:rFonts w:ascii="Arial Narrow" w:hAnsi="Arial Narrow"/>
          <w:sz w:val="18"/>
          <w:szCs w:val="18"/>
          <w:u w:val="single"/>
        </w:rPr>
      </w:pPr>
      <w:r w:rsidRPr="00746CC7">
        <w:rPr>
          <w:rFonts w:ascii="Arial Narrow" w:hAnsi="Arial Narrow"/>
          <w:sz w:val="18"/>
          <w:szCs w:val="18"/>
          <w:u w:val="single"/>
        </w:rPr>
        <w:t>Process Safeguards</w:t>
      </w:r>
    </w:p>
    <w:tbl>
      <w:tblPr>
        <w:tblW w:w="10703" w:type="dxa"/>
        <w:tblInd w:w="-68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8752"/>
      </w:tblGrid>
      <w:tr w:rsidR="00746CC7" w:rsidRPr="00746CC7" w14:paraId="06EE09D5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7AAF5" w14:textId="05B70C9F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6815F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75D3B33A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BEEA4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F079B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4E244772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FA3E4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F4A5B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41BD2EEC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5B7B5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57CB0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11BDFC6A" w14:textId="77777777" w:rsidR="00746CC7" w:rsidRPr="00746CC7" w:rsidRDefault="00746CC7" w:rsidP="00746CC7">
      <w:pPr>
        <w:rPr>
          <w:rFonts w:ascii="Arial Narrow" w:hAnsi="Arial Narrow"/>
          <w:sz w:val="18"/>
          <w:szCs w:val="18"/>
          <w:u w:val="single"/>
        </w:rPr>
      </w:pPr>
    </w:p>
    <w:p w14:paraId="40892F79" w14:textId="77777777" w:rsidR="00746CC7" w:rsidRPr="009E596A" w:rsidRDefault="00746CC7" w:rsidP="009E596A">
      <w:pPr>
        <w:ind w:left="-720"/>
        <w:rPr>
          <w:rFonts w:ascii="Arial Narrow" w:hAnsi="Arial Narrow"/>
          <w:sz w:val="18"/>
          <w:szCs w:val="18"/>
          <w:u w:val="single"/>
        </w:rPr>
      </w:pPr>
      <w:r w:rsidRPr="00746CC7">
        <w:rPr>
          <w:rFonts w:ascii="Arial Narrow" w:hAnsi="Arial Narrow"/>
          <w:sz w:val="18"/>
          <w:szCs w:val="18"/>
          <w:u w:val="single"/>
        </w:rPr>
        <w:t>Environment</w:t>
      </w:r>
    </w:p>
    <w:tbl>
      <w:tblPr>
        <w:tblW w:w="10695" w:type="dxa"/>
        <w:tblInd w:w="-6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8744"/>
      </w:tblGrid>
      <w:tr w:rsidR="00746CC7" w:rsidRPr="00746CC7" w14:paraId="5FC42A05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EFAF0" w14:textId="43328F7A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DBC0E" w14:textId="4755D754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675735A8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CDFDB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48676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62A1524B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2513D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5785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0CB0EDC3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F044D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4DDE2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7A9E1054" w14:textId="77777777" w:rsidR="00746CC7" w:rsidRPr="00746CC7" w:rsidRDefault="00746CC7" w:rsidP="00746CC7">
      <w:pPr>
        <w:rPr>
          <w:rFonts w:ascii="Arial Narrow" w:hAnsi="Arial Narrow"/>
          <w:sz w:val="18"/>
          <w:szCs w:val="18"/>
          <w:u w:val="single"/>
        </w:rPr>
      </w:pPr>
    </w:p>
    <w:p w14:paraId="1CE55317" w14:textId="77777777" w:rsidR="00746CC7" w:rsidRPr="009E596A" w:rsidRDefault="00746CC7" w:rsidP="009E596A">
      <w:pPr>
        <w:ind w:left="-720"/>
        <w:rPr>
          <w:rFonts w:ascii="Arial Narrow" w:hAnsi="Arial Narrow"/>
          <w:sz w:val="18"/>
          <w:szCs w:val="18"/>
          <w:u w:val="single"/>
        </w:rPr>
      </w:pPr>
      <w:r w:rsidRPr="00746CC7">
        <w:rPr>
          <w:rFonts w:ascii="Arial Narrow" w:hAnsi="Arial Narrow"/>
          <w:sz w:val="18"/>
          <w:szCs w:val="18"/>
          <w:u w:val="single"/>
        </w:rPr>
        <w:t>Operations &amp; Maintenance</w:t>
      </w:r>
    </w:p>
    <w:tbl>
      <w:tblPr>
        <w:tblW w:w="10695" w:type="dxa"/>
        <w:tblInd w:w="-6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8744"/>
      </w:tblGrid>
      <w:tr w:rsidR="00746CC7" w:rsidRPr="00746CC7" w14:paraId="76BC51F5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1547A" w14:textId="6017F649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28BDC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3076EA65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11872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38B62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5DB20C7F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AFC95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BC72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4182AD58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64EFD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0F423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4D40DF83" w14:textId="77777777" w:rsidR="00746CC7" w:rsidRPr="00746CC7" w:rsidRDefault="00746CC7" w:rsidP="00746CC7">
      <w:pPr>
        <w:rPr>
          <w:rFonts w:ascii="Arial Narrow" w:hAnsi="Arial Narrow"/>
          <w:sz w:val="18"/>
          <w:szCs w:val="18"/>
          <w:u w:val="single"/>
        </w:rPr>
      </w:pPr>
    </w:p>
    <w:p w14:paraId="4CCB7690" w14:textId="77777777" w:rsidR="00746CC7" w:rsidRPr="009E596A" w:rsidRDefault="00746CC7" w:rsidP="009E596A">
      <w:pPr>
        <w:ind w:left="-720"/>
        <w:rPr>
          <w:rFonts w:ascii="Arial Narrow" w:hAnsi="Arial Narrow"/>
          <w:sz w:val="18"/>
          <w:szCs w:val="18"/>
          <w:u w:val="single"/>
        </w:rPr>
      </w:pPr>
      <w:r w:rsidRPr="00746CC7">
        <w:rPr>
          <w:rFonts w:ascii="Arial Narrow" w:hAnsi="Arial Narrow"/>
          <w:sz w:val="18"/>
          <w:szCs w:val="18"/>
          <w:u w:val="single"/>
        </w:rPr>
        <w:t>Procedures &amp; Regulations</w:t>
      </w:r>
    </w:p>
    <w:tbl>
      <w:tblPr>
        <w:tblW w:w="10695" w:type="dxa"/>
        <w:tblInd w:w="-6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8744"/>
      </w:tblGrid>
      <w:tr w:rsidR="00746CC7" w:rsidRPr="00746CC7" w14:paraId="5349BE75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04137" w14:textId="28BE9C5F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298B9" w14:textId="12502C42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5E0EF0C5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C72C2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B57AB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0A9F829F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79180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D6D5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56940A12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2CE0D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79CB7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08533C78" w14:textId="77777777" w:rsidR="00746CC7" w:rsidRPr="00746CC7" w:rsidRDefault="00746CC7" w:rsidP="00746CC7">
      <w:pPr>
        <w:rPr>
          <w:rFonts w:ascii="Arial Narrow" w:hAnsi="Arial Narrow"/>
          <w:sz w:val="18"/>
          <w:szCs w:val="18"/>
          <w:u w:val="single"/>
        </w:rPr>
      </w:pPr>
    </w:p>
    <w:p w14:paraId="7C437898" w14:textId="77777777" w:rsidR="00746CC7" w:rsidRPr="009E596A" w:rsidRDefault="00746CC7" w:rsidP="009E596A">
      <w:pPr>
        <w:ind w:left="-720"/>
        <w:rPr>
          <w:rFonts w:ascii="Arial Narrow" w:hAnsi="Arial Narrow"/>
          <w:sz w:val="18"/>
          <w:szCs w:val="18"/>
          <w:u w:val="single"/>
        </w:rPr>
      </w:pPr>
      <w:r w:rsidRPr="00746CC7">
        <w:rPr>
          <w:rFonts w:ascii="Arial Narrow" w:hAnsi="Arial Narrow"/>
          <w:sz w:val="18"/>
          <w:szCs w:val="18"/>
          <w:u w:val="single"/>
        </w:rPr>
        <w:t>Personnel</w:t>
      </w:r>
    </w:p>
    <w:tbl>
      <w:tblPr>
        <w:tblW w:w="10695" w:type="dxa"/>
        <w:tblInd w:w="-6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8744"/>
      </w:tblGrid>
      <w:tr w:rsidR="00746CC7" w:rsidRPr="00746CC7" w14:paraId="56A73C21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6577B" w14:textId="109A2FF2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6D1B1" w14:textId="3381AB6C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13B6BF47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AAD1B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FCCF5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31246DB3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4CC53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F7B92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46CC7" w:rsidRPr="00746CC7" w14:paraId="37420F56" w14:textId="77777777" w:rsidTr="009E596A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147D0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E3F6" w14:textId="77777777" w:rsidR="00746CC7" w:rsidRPr="00746CC7" w:rsidRDefault="00746CC7" w:rsidP="00746CC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7C532E34" w14:textId="77777777" w:rsidR="00746CC7" w:rsidRPr="00746CC7" w:rsidRDefault="00746CC7" w:rsidP="00746CC7">
      <w:pPr>
        <w:rPr>
          <w:rFonts w:ascii="Arial Narrow" w:hAnsi="Arial Narrow"/>
        </w:rPr>
      </w:pPr>
      <w:r w:rsidRPr="00746CC7">
        <w:rPr>
          <w:rFonts w:ascii="Arial Narrow" w:hAnsi="Arial Narrow"/>
        </w:rPr>
        <w:br w:type="page"/>
      </w:r>
    </w:p>
    <w:tbl>
      <w:tblPr>
        <w:tblpPr w:leftFromText="180" w:rightFromText="180" w:vertAnchor="page" w:horzAnchor="margin" w:tblpY="1906"/>
        <w:tblW w:w="510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00FF00" w:fill="3366FF"/>
        <w:tblLook w:val="0000" w:firstRow="0" w:lastRow="0" w:firstColumn="0" w:lastColumn="0" w:noHBand="0" w:noVBand="0"/>
      </w:tblPr>
      <w:tblGrid>
        <w:gridCol w:w="3497"/>
        <w:gridCol w:w="1567"/>
        <w:gridCol w:w="1567"/>
        <w:gridCol w:w="1567"/>
        <w:gridCol w:w="1571"/>
      </w:tblGrid>
      <w:tr w:rsidR="00746CC7" w:rsidRPr="00746CC7" w14:paraId="0C3B9ED1" w14:textId="77777777" w:rsidTr="00A52250">
        <w:tc>
          <w:tcPr>
            <w:tcW w:w="5000" w:type="pct"/>
            <w:gridSpan w:val="5"/>
            <w:shd w:val="clear" w:color="00FF00" w:fill="3366FF"/>
          </w:tcPr>
          <w:p w14:paraId="5CD04A12" w14:textId="77777777" w:rsidR="008E0D8A" w:rsidRDefault="00746CC7" w:rsidP="008E0D8A">
            <w:pPr>
              <w:tabs>
                <w:tab w:val="left" w:pos="1701"/>
                <w:tab w:val="left" w:pos="6980"/>
              </w:tabs>
              <w:rPr>
                <w:rFonts w:ascii="Arial Narrow" w:hAnsi="Arial Narrow"/>
                <w:b/>
                <w:color w:val="FFFFFF"/>
                <w:sz w:val="32"/>
                <w:szCs w:val="32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lastRenderedPageBreak/>
              <w:br w:type="page"/>
            </w: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b/>
                <w:color w:val="FFFFFF"/>
                <w:sz w:val="32"/>
                <w:szCs w:val="32"/>
              </w:rPr>
              <w:t>APPENDIX B - DOCUMENTATION CHECKLIST</w:t>
            </w:r>
          </w:p>
          <w:p w14:paraId="616F772B" w14:textId="248D53B0" w:rsidR="00746CC7" w:rsidRPr="008E0D8A" w:rsidRDefault="00746CC7" w:rsidP="008E0D8A">
            <w:pPr>
              <w:tabs>
                <w:tab w:val="left" w:pos="1701"/>
                <w:tab w:val="left" w:pos="6980"/>
              </w:tabs>
              <w:rPr>
                <w:rFonts w:ascii="Arial Narrow" w:hAnsi="Arial Narrow"/>
                <w:b/>
                <w:color w:val="FFFFFF"/>
                <w:sz w:val="32"/>
                <w:szCs w:val="32"/>
              </w:rPr>
            </w:pPr>
            <w:r w:rsidRPr="008E0D8A">
              <w:rPr>
                <w:rFonts w:ascii="Arial Narrow" w:hAnsi="Arial Narrow"/>
                <w:b/>
                <w:color w:val="FFFFFF"/>
                <w:sz w:val="18"/>
                <w:szCs w:val="18"/>
              </w:rPr>
              <w:t>TA / OM to Assign. Owner to Initial and Date When Completed.</w:t>
            </w:r>
          </w:p>
        </w:tc>
      </w:tr>
      <w:tr w:rsidR="00FA5A06" w:rsidRPr="00746CC7" w14:paraId="7659A752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578D3" w14:textId="77777777" w:rsidR="00FA5A06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Document</w:t>
            </w:r>
          </w:p>
          <w:p w14:paraId="1F86DDCE" w14:textId="175E1FC5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Description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D1FD8" w14:textId="6D3B8009" w:rsidR="00746CC7" w:rsidRPr="00746CC7" w:rsidRDefault="00FA5A06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Action</w:t>
            </w:r>
          </w:p>
          <w:p w14:paraId="62FB7443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Owner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7CF2E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 xml:space="preserve">Required for </w:t>
            </w:r>
          </w:p>
          <w:p w14:paraId="5D83E915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Detailed Design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08FEF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 xml:space="preserve">Required Prior to </w:t>
            </w:r>
          </w:p>
          <w:p w14:paraId="7CFEB470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Commissioning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B780E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Required Prior to Close Out</w:t>
            </w:r>
          </w:p>
        </w:tc>
      </w:tr>
      <w:tr w:rsidR="00FA5A06" w:rsidRPr="00746CC7" w14:paraId="42EC7B4C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874E6C1" w14:textId="77777777" w:rsidR="00746CC7" w:rsidRPr="00746CC7" w:rsidRDefault="00746CC7" w:rsidP="00A52250">
            <w:pPr>
              <w:spacing w:line="120" w:lineRule="atLeast"/>
              <w:ind w:left="142" w:hanging="142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SSHE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7C55E97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9CAB6F3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0D957EE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D0EFC28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FA5A06" w:rsidRPr="00746CC7" w14:paraId="754B61BB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2FAB0" w14:textId="77777777" w:rsidR="00746CC7" w:rsidRPr="00746CC7" w:rsidRDefault="00746CC7" w:rsidP="00A52250">
            <w:pPr>
              <w:jc w:val="right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46CC7">
              <w:rPr>
                <w:rFonts w:ascii="Arial Narrow" w:hAnsi="Arial Narrow" w:cs="Arial"/>
                <w:bCs/>
                <w:sz w:val="18"/>
                <w:szCs w:val="18"/>
              </w:rPr>
              <w:t>SSHE Manual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7F0E0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0B164" w14:textId="77777777" w:rsidR="00746CC7" w:rsidRPr="00746CC7" w:rsidRDefault="00746CC7" w:rsidP="00A52250">
            <w:pPr>
              <w:spacing w:line="120" w:lineRule="atLeas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23872" w14:textId="77777777" w:rsidR="00746CC7" w:rsidRPr="00746CC7" w:rsidRDefault="00746CC7" w:rsidP="00A52250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C5590" w14:textId="77777777" w:rsidR="00746CC7" w:rsidRPr="00746CC7" w:rsidRDefault="00746CC7" w:rsidP="00A52250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FA5A06" w:rsidRPr="00746CC7" w14:paraId="4D1C4819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13CC4" w14:textId="77777777" w:rsidR="00746CC7" w:rsidRPr="00746CC7" w:rsidRDefault="00746CC7" w:rsidP="00A52250">
            <w:pPr>
              <w:jc w:val="right"/>
              <w:rPr>
                <w:rFonts w:ascii="Arial Narrow" w:hAnsi="Arial Narrow" w:cs="Arial"/>
                <w:sz w:val="18"/>
                <w:szCs w:val="18"/>
              </w:rPr>
            </w:pPr>
            <w:r w:rsidRPr="00746CC7">
              <w:rPr>
                <w:rFonts w:ascii="Arial Narrow" w:hAnsi="Arial Narrow" w:cs="Arial"/>
                <w:sz w:val="18"/>
                <w:szCs w:val="18"/>
              </w:rPr>
              <w:t>New Chemical Approval &amp; SDS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288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4B164" w14:textId="77777777" w:rsidR="00746CC7" w:rsidRPr="00746CC7" w:rsidRDefault="00746CC7" w:rsidP="00A52250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615D5" w14:textId="77777777" w:rsidR="00746CC7" w:rsidRPr="00746CC7" w:rsidRDefault="00746CC7" w:rsidP="00A52250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05151" w14:textId="77777777" w:rsidR="00746CC7" w:rsidRPr="00746CC7" w:rsidRDefault="00746CC7" w:rsidP="00A52250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FA5A06" w:rsidRPr="00746CC7" w14:paraId="72514266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6BF59" w14:textId="77777777" w:rsidR="00746CC7" w:rsidRPr="00746CC7" w:rsidRDefault="00746CC7" w:rsidP="00A52250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Fire Suppression System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79220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D9277" w14:textId="77777777" w:rsidR="00746CC7" w:rsidRPr="00746CC7" w:rsidRDefault="00746CC7" w:rsidP="00A52250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8CBF3" w14:textId="77777777" w:rsidR="00746CC7" w:rsidRPr="00746CC7" w:rsidRDefault="00746CC7" w:rsidP="00A52250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518B3" w14:textId="77777777" w:rsidR="00746CC7" w:rsidRPr="00746CC7" w:rsidRDefault="00746CC7" w:rsidP="00A52250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FA5A06" w:rsidRPr="00746CC7" w14:paraId="2B08A99E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D25D0" w14:textId="77777777" w:rsidR="00746CC7" w:rsidRPr="00746CC7" w:rsidRDefault="00746CC7" w:rsidP="00A52250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Emergency Response Manual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05FA0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14668" w14:textId="77777777" w:rsidR="00746CC7" w:rsidRPr="00746CC7" w:rsidRDefault="00746CC7" w:rsidP="00A52250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6CFFD" w14:textId="77777777" w:rsidR="00746CC7" w:rsidRPr="00746CC7" w:rsidRDefault="00746CC7" w:rsidP="00A52250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5C5F8" w14:textId="77777777" w:rsidR="00746CC7" w:rsidRPr="00746CC7" w:rsidRDefault="00746CC7" w:rsidP="00A52250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FA5A06" w:rsidRPr="00746CC7" w14:paraId="31D82A7E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FD9CF" w14:textId="4603F8EC" w:rsidR="00746CC7" w:rsidRPr="00746CC7" w:rsidRDefault="00746CC7" w:rsidP="00A52250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Regulatory Permi</w:t>
            </w:r>
            <w:r w:rsidR="00620770">
              <w:rPr>
                <w:rFonts w:ascii="Arial Narrow" w:hAnsi="Arial Narrow"/>
                <w:sz w:val="18"/>
                <w:szCs w:val="18"/>
              </w:rPr>
              <w:t>t (</w:t>
            </w:r>
            <w:r w:rsidR="0082538C">
              <w:rPr>
                <w:rFonts w:ascii="Arial Narrow" w:hAnsi="Arial Narrow"/>
                <w:sz w:val="18"/>
                <w:szCs w:val="18"/>
              </w:rPr>
              <w:t>SPCC, SWPPP, etc.)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391A6" w14:textId="77777777" w:rsidR="00746CC7" w:rsidRPr="00746CC7" w:rsidRDefault="00746CC7" w:rsidP="00A52250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750AB" w14:textId="77777777" w:rsidR="00746CC7" w:rsidRPr="00746CC7" w:rsidRDefault="00746CC7" w:rsidP="00A52250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E6EE9" w14:textId="77777777" w:rsidR="00746CC7" w:rsidRPr="00746CC7" w:rsidRDefault="00746CC7" w:rsidP="00A52250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1C2B9" w14:textId="77777777" w:rsidR="00746CC7" w:rsidRPr="00746CC7" w:rsidRDefault="00746CC7" w:rsidP="00A52250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013AB853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290F7" w14:textId="363F24FE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RMP </w:t>
            </w:r>
            <w:r w:rsidR="005C4FBE">
              <w:rPr>
                <w:rFonts w:ascii="Arial Narrow" w:hAnsi="Arial Narrow"/>
                <w:sz w:val="18"/>
                <w:szCs w:val="18"/>
              </w:rPr>
              <w:t>Updated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FFE24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57D94" w14:textId="3FFAF4CC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F49B7" w14:textId="198E02EA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BDF1A" w14:textId="78128573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5E9D0B1E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30435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LDAR Updated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53654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1FC85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16983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98F59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04DCAFDB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9C06A2B" w14:textId="77777777" w:rsidR="006A3BBF" w:rsidRPr="00746CC7" w:rsidRDefault="006A3BBF" w:rsidP="006A3BBF">
            <w:pPr>
              <w:spacing w:line="120" w:lineRule="atLeast"/>
              <w:ind w:left="142" w:hanging="142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PROCESS DESIGN / ENGINEERING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5B5DF84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D4CBA5F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396AC3F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65ACFA5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A3BBF" w:rsidRPr="00746CC7" w14:paraId="0DFF4284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31FE7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Data Sheets (Equipment &amp; Instruments)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BB55E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7F76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BA110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EE2CA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2CEAE1D6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78158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Design / Operating Guidelines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9DA11" w14:textId="062E0500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FBADB" w14:textId="2F8806E2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046FE" w14:textId="379C8544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03340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6538049E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6A270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Operating Window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27868" w14:textId="2E827950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1FFD5" w14:textId="2C29117E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03DE2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2E715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86C63DF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60222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Heat &amp; Mass Balance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C98EF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3E6B5" w14:textId="50B27C09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69E73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95C73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7A4135B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02F6A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Process Flow Diagrams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7C157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0D330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2B532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E3A6C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205EE432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766E5" w14:textId="725F4EA0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P&amp;ID’s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33B0D" w14:textId="5E74C143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D5617" w14:textId="28ABCF9F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C6735" w14:textId="72780955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00E3B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04111C5B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52841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Sizing Calculations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63A81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F2820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3357B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79237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4E292A7A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97067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Control Philosophy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9F2BE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215E7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EFF35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683F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0860ED60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F7240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CGMP / Food Contact Impact Approved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EB241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93983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01E85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FBC8A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290F5E78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4C43E" w14:textId="353BB0F3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Operability and Maintainability Design Review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95EF6" w14:textId="402700F4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7CAE14" w14:textId="36B7E55D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EFD45" w14:textId="2EA944FD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74644" w14:textId="2EC8682A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16C6FA1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F3D71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Hazard Review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64C90D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1EFFC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E05E8E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8366A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87899B6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803355A" w14:textId="77777777" w:rsidR="006A3BBF" w:rsidRPr="00746CC7" w:rsidRDefault="006A3BBF" w:rsidP="006A3BBF">
            <w:pPr>
              <w:spacing w:line="120" w:lineRule="atLeast"/>
              <w:ind w:left="142" w:hanging="142"/>
              <w:rPr>
                <w:rFonts w:ascii="Arial Narrow" w:hAnsi="Arial Narrow"/>
                <w:b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MECHANICAL DESIGN / ENGINEERING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E228A93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E2AEAD1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F7F1D5B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0A960633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A3BBF" w:rsidRPr="00746CC7" w14:paraId="6798A0BA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DA407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Facility Layout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A49E7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206F2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815EA2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85C45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2E6E286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5ADB5B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General Arrangement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E1F74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98678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18A7EC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EEEC2A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BCA969F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8CEB4C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Piping Route &amp; Layout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B9A6C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D01CF1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F31F1F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DAC5F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41E53BD7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0130FE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Isometrics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C17B4E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442EA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7F435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06FFD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1D5A5344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35758F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Pipe Supports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EBA93F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89581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1C3182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4122E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26F041B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92867" w14:textId="758E6143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Mechanical Design</w:t>
            </w:r>
            <w:r>
              <w:rPr>
                <w:rFonts w:ascii="Arial Narrow" w:hAnsi="Arial Narrow"/>
                <w:sz w:val="18"/>
                <w:szCs w:val="18"/>
              </w:rPr>
              <w:t xml:space="preserve"> / </w:t>
            </w:r>
            <w:r w:rsidRPr="00746CC7">
              <w:rPr>
                <w:rFonts w:ascii="Arial Narrow" w:hAnsi="Arial Narrow"/>
                <w:sz w:val="18"/>
                <w:szCs w:val="18"/>
              </w:rPr>
              <w:t>ASME Calcs / Permits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FC2F3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69B5A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29294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2E0B29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6A34B672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6D8BC7F" w14:textId="77777777" w:rsidR="006A3BBF" w:rsidRPr="00746CC7" w:rsidRDefault="006A3BBF" w:rsidP="006A3BBF">
            <w:pPr>
              <w:pStyle w:val="Heading4"/>
              <w:rPr>
                <w:b/>
                <w:sz w:val="18"/>
                <w:szCs w:val="18"/>
              </w:rPr>
            </w:pPr>
            <w:r w:rsidRPr="00746CC7">
              <w:rPr>
                <w:b/>
                <w:sz w:val="18"/>
                <w:szCs w:val="18"/>
              </w:rPr>
              <w:t>E&amp;I DESIGN / ENGINEERING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3C41BD7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56D00C9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1C41E9F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0BD7A07E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A3BBF" w:rsidRPr="00746CC7" w14:paraId="7154C9CE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4827DB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Loop / IO / Network / Panel Drawings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DBA61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3C919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5694DA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993A0C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6BF190C3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ECFCE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Single Line Diagram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7084D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D62C1D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752F1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5AB83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6839604D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4B7051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Electrical / Instrument List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0A76C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3A576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F87CA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94E30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564C763F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305425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Area Classification Drawing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18F80A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0875B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55ADD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BC1F3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63C09EDA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61292D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HMI / PLC / DCS Updated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57878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9B5442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C3874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E7C3A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712FF5A6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F9AEC9B" w14:textId="77777777" w:rsidR="006A3BBF" w:rsidRPr="00746CC7" w:rsidRDefault="006A3BBF" w:rsidP="006A3BBF">
            <w:pPr>
              <w:spacing w:line="120" w:lineRule="atLeast"/>
              <w:ind w:left="142" w:hanging="142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COMMISSIONING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573E73A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A7A6BB8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5834EE7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976E4AF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A3BBF" w:rsidRPr="00746CC7" w14:paraId="30FF5EF2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FC69B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Commissioning Plan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A31854" w14:textId="4CE3AD0D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91733" w14:textId="319C95EB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BBA58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98B25C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6278283D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EA367D" w14:textId="77777777" w:rsidR="006A3BBF" w:rsidRPr="00746CC7" w:rsidRDefault="006A3BBF" w:rsidP="006A3BBF">
            <w:pPr>
              <w:spacing w:line="120" w:lineRule="atLeast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Commissioning SOPs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94BAC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905C4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EE27C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435DF3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6088AAFE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C9AD5" w14:textId="77777777" w:rsidR="006A3BBF" w:rsidRPr="00746CC7" w:rsidRDefault="006A3BBF" w:rsidP="006A3BBF">
            <w:pPr>
              <w:spacing w:line="120" w:lineRule="atLeast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PSSR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C9BB9" w14:textId="335C73C6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EC07A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1AF1F8" w14:textId="2824667F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C19548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77365FB3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4C92F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Punch List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6F408" w14:textId="7CD23251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7C965E" w14:textId="01DC9C6F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A18E96" w14:textId="79326427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7BC7B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2C3AC86C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C023C84" w14:textId="77777777" w:rsidR="006A3BBF" w:rsidRPr="00746CC7" w:rsidRDefault="006A3BBF" w:rsidP="006A3BBF">
            <w:pPr>
              <w:spacing w:line="120" w:lineRule="atLeast"/>
              <w:ind w:left="142" w:hanging="142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 xml:space="preserve">OPERATIONS 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CD89799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C3CCE55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3C44F32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D1F1377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A3BBF" w:rsidRPr="00746CC7" w14:paraId="45B2FAB4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7AB60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Training / Notification Completed &amp; Documented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68168" w14:textId="26E140E4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FF2C1B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BB990" w14:textId="2FA63C3C" w:rsidR="006A3BBF" w:rsidRPr="00746CC7" w:rsidRDefault="006A3BBF" w:rsidP="006A3B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1A942A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711EA633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8B782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SOPs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B4FA8D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FCC4AC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1BEF8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80AAE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5077579C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DAEF6F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Labelling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0475F" w14:textId="2A834139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EDD61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5FB238" w14:textId="6ACF1BBF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50254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0C82BB69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68E8B2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LOTO SOP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3B328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CCBBD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0F311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89B21D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29DE49A9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5C5974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Training Manuals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0745C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CB042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2AEB7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57B0C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44C9124F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FBCAB1D" w14:textId="77777777" w:rsidR="006A3BBF" w:rsidRPr="00746CC7" w:rsidRDefault="006A3BBF" w:rsidP="006A3BBF">
            <w:pPr>
              <w:spacing w:line="120" w:lineRule="atLeast"/>
              <w:ind w:left="142" w:hanging="142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b/>
                <w:sz w:val="18"/>
                <w:szCs w:val="18"/>
              </w:rPr>
              <w:t>MAINTENANCE / RELIABILITY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3FD65C2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B357E5E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E3DD382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4E809B4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A3BBF" w:rsidRPr="00746CC7" w14:paraId="7070E909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04B52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Add / Modify / Delete Form Submitted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674D7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D0CE3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41D75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AFCCC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F12077B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8F0B0" w14:textId="7094B1DA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Preventative</w:t>
            </w:r>
            <w:r>
              <w:rPr>
                <w:rFonts w:ascii="Arial Narrow" w:hAnsi="Arial Narrow"/>
                <w:sz w:val="18"/>
                <w:szCs w:val="18"/>
              </w:rPr>
              <w:t xml:space="preserve"> / Predictive</w:t>
            </w:r>
            <w:r w:rsidRPr="00746CC7">
              <w:rPr>
                <w:rFonts w:ascii="Arial Narrow" w:hAnsi="Arial Narrow"/>
                <w:sz w:val="18"/>
                <w:szCs w:val="18"/>
              </w:rPr>
              <w:t xml:space="preserve"> Maintenance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265181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1172DD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70808B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042DD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3A079964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5C271" w14:textId="77777777" w:rsidR="006A3BBF" w:rsidRPr="00746CC7" w:rsidRDefault="006A3BBF" w:rsidP="006A3BBF">
            <w:pPr>
              <w:spacing w:line="120" w:lineRule="atLeast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Procured Required Equipment Spares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12AD7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054003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59EFD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6118F7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12138B62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46D1D" w14:textId="77777777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Training / Notification Completed &amp; Documented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ADEEE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731CB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E10B7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3F966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16844538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B18009" w14:textId="77777777" w:rsidR="006A3BBF" w:rsidRPr="00746CC7" w:rsidRDefault="006A3BBF" w:rsidP="006A3BBF">
            <w:pPr>
              <w:spacing w:line="120" w:lineRule="atLeast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t>Updated Equipment Files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899B47" w14:textId="77777777" w:rsidR="006A3BBF" w:rsidRPr="00746CC7" w:rsidRDefault="006A3BBF" w:rsidP="006A3BBF">
            <w:pPr>
              <w:spacing w:line="120" w:lineRule="atLeast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6F3F8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A50A1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3FAAB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6A3BBF" w:rsidRPr="00746CC7" w14:paraId="194515A6" w14:textId="77777777" w:rsidTr="00A5225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107" w:type="dxa"/>
            <w:right w:w="107" w:type="dxa"/>
          </w:tblCellMar>
        </w:tblPrEx>
        <w:trPr>
          <w:cantSplit/>
        </w:trPr>
        <w:tc>
          <w:tcPr>
            <w:tcW w:w="1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039AD" w14:textId="0FD82710" w:rsidR="006A3BBF" w:rsidRPr="00746CC7" w:rsidRDefault="006A3BBF" w:rsidP="006A3BBF">
            <w:pPr>
              <w:spacing w:line="120" w:lineRule="atLeast"/>
              <w:ind w:left="142" w:hanging="142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Updated </w:t>
            </w:r>
            <w:r w:rsidRPr="00746CC7">
              <w:rPr>
                <w:rFonts w:ascii="Arial Narrow" w:hAnsi="Arial Narrow"/>
                <w:sz w:val="18"/>
                <w:szCs w:val="18"/>
              </w:rPr>
              <w:t>Master Equipment / Relief Valve List</w:t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194DC" w14:textId="77777777" w:rsidR="006A3BBF" w:rsidRPr="00746CC7" w:rsidRDefault="006A3BBF" w:rsidP="006A3BB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8B53C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D7531" w14:textId="77777777" w:rsidR="006A3BBF" w:rsidRPr="00746CC7" w:rsidRDefault="006A3BBF" w:rsidP="006A3BBF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5D40E" w14:textId="77777777" w:rsidR="006A3BBF" w:rsidRPr="00746CC7" w:rsidRDefault="006A3BBF" w:rsidP="006A3BBF">
            <w:pPr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</w:tbl>
    <w:p w14:paraId="666E41E6" w14:textId="77777777" w:rsidR="00034F13" w:rsidRPr="008E0D8A" w:rsidRDefault="00034F13" w:rsidP="008E0D8A">
      <w:pPr>
        <w:rPr>
          <w:rFonts w:ascii="Arial Narrow" w:hAnsi="Arial Narrow"/>
          <w:sz w:val="4"/>
          <w:szCs w:val="4"/>
        </w:rPr>
      </w:pPr>
    </w:p>
    <w:sectPr w:rsidR="00034F13" w:rsidRPr="008E0D8A" w:rsidSect="00A52250">
      <w:headerReference w:type="default" r:id="rId11"/>
      <w:footerReference w:type="default" r:id="rId12"/>
      <w:pgSz w:w="12240" w:h="15840"/>
      <w:pgMar w:top="1335" w:right="1440" w:bottom="1440" w:left="1440" w:header="360" w:footer="37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8B6DE" w14:textId="77777777" w:rsidR="00FD4AC6" w:rsidRDefault="00FD4AC6">
      <w:r>
        <w:separator/>
      </w:r>
    </w:p>
  </w:endnote>
  <w:endnote w:type="continuationSeparator" w:id="0">
    <w:p w14:paraId="4052C1B1" w14:textId="77777777" w:rsidR="00FD4AC6" w:rsidRDefault="00FD4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DFB1" w14:textId="77777777" w:rsidR="006876D7" w:rsidRPr="00C116C8" w:rsidRDefault="006876D7" w:rsidP="00CD4C1F">
    <w:pPr>
      <w:pStyle w:val="Footer"/>
      <w:jc w:val="center"/>
      <w:rPr>
        <w:rFonts w:ascii="Times New Roman" w:hAnsi="Times New Roman"/>
      </w:rPr>
    </w:pPr>
    <w:r>
      <w:rPr>
        <w:rFonts w:ascii="Times New Roman" w:hAnsi="Times New Roman"/>
        <w:b/>
      </w:rPr>
      <w:t>VANTAGE</w:t>
    </w:r>
    <w:r w:rsidRPr="00C116C8">
      <w:rPr>
        <w:rFonts w:ascii="Times New Roman" w:hAnsi="Times New Roman"/>
        <w:b/>
      </w:rPr>
      <w:t xml:space="preserve"> CONFIDENTIAL</w:t>
    </w:r>
  </w:p>
  <w:p w14:paraId="3D3872F3" w14:textId="49CC8F05" w:rsidR="006876D7" w:rsidRPr="00C116C8" w:rsidRDefault="006876D7" w:rsidP="00FA5A06">
    <w:pPr>
      <w:pStyle w:val="Foo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tabs>
        <w:tab w:val="center" w:pos="4680"/>
      </w:tabs>
      <w:rPr>
        <w:rFonts w:ascii="Times New Roman" w:hAnsi="Times New Roman"/>
      </w:rPr>
    </w:pPr>
    <w:r>
      <w:rPr>
        <w:rFonts w:ascii="Times New Roman" w:hAnsi="Times New Roman"/>
        <w:b/>
      </w:rPr>
      <w:tab/>
    </w:r>
    <w:r w:rsidRPr="00C116C8">
      <w:rPr>
        <w:rFonts w:ascii="Times New Roman" w:hAnsi="Times New Roman"/>
        <w:b/>
      </w:rPr>
      <w:t xml:space="preserve">This document was printed </w:t>
    </w:r>
    <w:r w:rsidRPr="00C116C8">
      <w:rPr>
        <w:rFonts w:ascii="Times New Roman" w:hAnsi="Times New Roman"/>
        <w:b/>
      </w:rPr>
      <w:fldChar w:fldCharType="begin"/>
    </w:r>
    <w:r w:rsidRPr="00C116C8">
      <w:rPr>
        <w:rFonts w:ascii="Times New Roman" w:hAnsi="Times New Roman"/>
        <w:b/>
      </w:rPr>
      <w:instrText xml:space="preserve">date </w:instrText>
    </w:r>
    <w:r w:rsidRPr="00C116C8">
      <w:rPr>
        <w:rFonts w:ascii="Times New Roman" w:hAnsi="Times New Roman"/>
        <w:b/>
      </w:rPr>
      <w:fldChar w:fldCharType="separate"/>
    </w:r>
    <w:r w:rsidR="00D6474B">
      <w:rPr>
        <w:rFonts w:ascii="Times New Roman" w:hAnsi="Times New Roman"/>
        <w:b/>
        <w:noProof/>
      </w:rPr>
      <w:t>5/13/2026</w:t>
    </w:r>
    <w:r w:rsidRPr="00C116C8">
      <w:rPr>
        <w:rFonts w:ascii="Times New Roman" w:hAnsi="Times New Roman"/>
        <w:b/>
      </w:rPr>
      <w:fldChar w:fldCharType="end"/>
    </w:r>
    <w:r w:rsidRPr="00C116C8">
      <w:rPr>
        <w:rFonts w:ascii="Times New Roman" w:hAnsi="Times New Roman"/>
        <w:b/>
      </w:rPr>
      <w:t xml:space="preserve">  </w:t>
    </w:r>
    <w:r w:rsidRPr="00C116C8">
      <w:rPr>
        <w:rFonts w:ascii="Times New Roman" w:hAnsi="Times New Roman"/>
        <w:b/>
      </w:rPr>
      <w:fldChar w:fldCharType="begin"/>
    </w:r>
    <w:r w:rsidRPr="00C116C8">
      <w:rPr>
        <w:rFonts w:ascii="Times New Roman" w:hAnsi="Times New Roman"/>
        <w:b/>
      </w:rPr>
      <w:instrText xml:space="preserve">time </w:instrText>
    </w:r>
    <w:r w:rsidRPr="00C116C8">
      <w:rPr>
        <w:rFonts w:ascii="Times New Roman" w:hAnsi="Times New Roman"/>
        <w:b/>
      </w:rPr>
      <w:fldChar w:fldCharType="separate"/>
    </w:r>
    <w:r w:rsidR="00D6474B">
      <w:rPr>
        <w:rFonts w:ascii="Times New Roman" w:hAnsi="Times New Roman"/>
        <w:b/>
        <w:noProof/>
      </w:rPr>
      <w:t>4:10 PM</w:t>
    </w:r>
    <w:r w:rsidRPr="00C116C8">
      <w:rPr>
        <w:rFonts w:ascii="Times New Roman" w:hAnsi="Times New Roman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3546" w14:textId="77777777" w:rsidR="00FD4AC6" w:rsidRDefault="00FD4AC6">
      <w:r>
        <w:separator/>
      </w:r>
    </w:p>
  </w:footnote>
  <w:footnote w:type="continuationSeparator" w:id="0">
    <w:p w14:paraId="59A5249E" w14:textId="77777777" w:rsidR="00FD4AC6" w:rsidRDefault="00FD4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50" w:type="dxa"/>
      <w:tblInd w:w="-8" w:type="dxa"/>
      <w:tblLayout w:type="fixed"/>
      <w:tblLook w:val="0000" w:firstRow="0" w:lastRow="0" w:firstColumn="0" w:lastColumn="0" w:noHBand="0" w:noVBand="0"/>
    </w:tblPr>
    <w:tblGrid>
      <w:gridCol w:w="1260"/>
      <w:gridCol w:w="5187"/>
      <w:gridCol w:w="3003"/>
    </w:tblGrid>
    <w:tr w:rsidR="006876D7" w14:paraId="2A2072C0" w14:textId="77777777" w:rsidTr="00A52250">
      <w:trPr>
        <w:cantSplit/>
      </w:trPr>
      <w:tc>
        <w:tcPr>
          <w:tcW w:w="6447" w:type="dxa"/>
          <w:gridSpan w:val="2"/>
          <w:tcBorders>
            <w:top w:val="single" w:sz="6" w:space="0" w:color="auto"/>
            <w:left w:val="single" w:sz="6" w:space="0" w:color="auto"/>
          </w:tcBorders>
        </w:tcPr>
        <w:p w14:paraId="0F60597A" w14:textId="77777777" w:rsidR="006876D7" w:rsidRPr="00236ED0" w:rsidRDefault="006876D7" w:rsidP="00236ED0">
          <w:pPr>
            <w:jc w:val="center"/>
            <w:rPr>
              <w:b/>
              <w:sz w:val="28"/>
            </w:rPr>
          </w:pPr>
          <w:r w:rsidRPr="006977EF">
            <w:rPr>
              <w:noProof/>
            </w:rPr>
            <w:drawing>
              <wp:inline distT="0" distB="0" distL="0" distR="0" wp14:anchorId="10DA39DF" wp14:editId="1EEADE5B">
                <wp:extent cx="1123950" cy="352425"/>
                <wp:effectExtent l="0" t="0" r="0" b="9525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555164" w14:textId="77777777" w:rsidR="006876D7" w:rsidRDefault="006876D7" w:rsidP="00033179">
          <w:pPr>
            <w:rPr>
              <w:sz w:val="22"/>
              <w:lang w:val="fr-FR"/>
            </w:rPr>
          </w:pPr>
          <w:r>
            <w:rPr>
              <w:sz w:val="22"/>
              <w:lang w:val="fr-FR"/>
            </w:rPr>
            <w:t xml:space="preserve">Document # </w:t>
          </w:r>
        </w:p>
      </w:tc>
    </w:tr>
    <w:tr w:rsidR="006876D7" w14:paraId="4890E7FA" w14:textId="77777777" w:rsidTr="00A52250">
      <w:trPr>
        <w:cantSplit/>
      </w:trPr>
      <w:tc>
        <w:tcPr>
          <w:tcW w:w="6447" w:type="dxa"/>
          <w:gridSpan w:val="2"/>
          <w:tcBorders>
            <w:left w:val="single" w:sz="6" w:space="0" w:color="auto"/>
          </w:tcBorders>
        </w:tcPr>
        <w:p w14:paraId="39DEE852" w14:textId="77777777" w:rsidR="006876D7" w:rsidRDefault="006876D7" w:rsidP="00033179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Gurnee [Department] Procedures</w:t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78370F3" w14:textId="74031C20" w:rsidR="006876D7" w:rsidRPr="00C116C8" w:rsidRDefault="006876D7" w:rsidP="00B52C96">
          <w:pPr>
            <w:rPr>
              <w:sz w:val="22"/>
            </w:rPr>
          </w:pPr>
          <w:r w:rsidRPr="00C116C8">
            <w:rPr>
              <w:sz w:val="22"/>
            </w:rPr>
            <w:t xml:space="preserve">Revision Date: </w:t>
          </w:r>
          <w:r w:rsidR="008E0D8A">
            <w:rPr>
              <w:sz w:val="22"/>
            </w:rPr>
            <w:t>5</w:t>
          </w:r>
          <w:r>
            <w:rPr>
              <w:sz w:val="22"/>
            </w:rPr>
            <w:t>/</w:t>
          </w:r>
          <w:r w:rsidR="008E0D8A">
            <w:rPr>
              <w:sz w:val="22"/>
            </w:rPr>
            <w:t>13</w:t>
          </w:r>
          <w:r>
            <w:rPr>
              <w:sz w:val="22"/>
            </w:rPr>
            <w:t>/</w:t>
          </w:r>
          <w:r w:rsidR="00D81BB9">
            <w:rPr>
              <w:sz w:val="22"/>
            </w:rPr>
            <w:t>2</w:t>
          </w:r>
          <w:r w:rsidR="008E0D8A">
            <w:rPr>
              <w:sz w:val="22"/>
            </w:rPr>
            <w:t>6</w:t>
          </w:r>
        </w:p>
      </w:tc>
    </w:tr>
    <w:tr w:rsidR="006876D7" w14:paraId="61DE4348" w14:textId="77777777" w:rsidTr="00A52250">
      <w:trPr>
        <w:cantSplit/>
        <w:trHeight w:val="147"/>
      </w:trPr>
      <w:tc>
        <w:tcPr>
          <w:tcW w:w="12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7A204985" w14:textId="77777777" w:rsidR="006876D7" w:rsidRDefault="006876D7" w:rsidP="00B52C96">
          <w:pPr>
            <w:rPr>
              <w:sz w:val="22"/>
            </w:rPr>
          </w:pPr>
          <w:r>
            <w:rPr>
              <w:sz w:val="22"/>
            </w:rPr>
            <w:t>Document Name:</w:t>
          </w:r>
        </w:p>
      </w:tc>
      <w:tc>
        <w:tcPr>
          <w:tcW w:w="5187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43B15C24" w14:textId="38A62BC5" w:rsidR="006876D7" w:rsidRPr="00B3541D" w:rsidRDefault="006876D7" w:rsidP="00B52C96">
          <w:pPr>
            <w:rPr>
              <w:b/>
              <w:sz w:val="32"/>
              <w:szCs w:val="32"/>
            </w:rPr>
          </w:pPr>
          <w:r>
            <w:rPr>
              <w:b/>
              <w:sz w:val="22"/>
            </w:rPr>
            <w:t>PSM – Management of Change – Change Approval</w:t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28AF6B" w14:textId="77777777" w:rsidR="006876D7" w:rsidRDefault="006876D7" w:rsidP="00B52C96">
          <w:pPr>
            <w:rPr>
              <w:sz w:val="22"/>
            </w:rPr>
          </w:pPr>
          <w:r>
            <w:rPr>
              <w:sz w:val="22"/>
            </w:rPr>
            <w:t xml:space="preserve">Page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>PAGE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  <w:r>
            <w:rPr>
              <w:sz w:val="22"/>
            </w:rPr>
            <w:t xml:space="preserve"> of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 \* MERGEFORMAT 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26C80FD4" w14:textId="77777777" w:rsidR="006876D7" w:rsidRPr="008E0D8A" w:rsidRDefault="006876D7">
    <w:pPr>
      <w:pStyle w:val="Header"/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0E2B2DE"/>
    <w:lvl w:ilvl="0">
      <w:numFmt w:val="decimal"/>
      <w:lvlText w:val="*"/>
      <w:lvlJc w:val="left"/>
    </w:lvl>
  </w:abstractNum>
  <w:abstractNum w:abstractNumId="1" w15:restartNumberingAfterBreak="0">
    <w:nsid w:val="04944F54"/>
    <w:multiLevelType w:val="hybridMultilevel"/>
    <w:tmpl w:val="41A6C9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B53BF4"/>
    <w:multiLevelType w:val="hybridMultilevel"/>
    <w:tmpl w:val="9ED4C4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903F8"/>
    <w:multiLevelType w:val="hybridMultilevel"/>
    <w:tmpl w:val="2F6001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50A3E"/>
    <w:multiLevelType w:val="hybridMultilevel"/>
    <w:tmpl w:val="4C4EB6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D62CE"/>
    <w:multiLevelType w:val="hybridMultilevel"/>
    <w:tmpl w:val="80E8A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72721"/>
    <w:multiLevelType w:val="hybridMultilevel"/>
    <w:tmpl w:val="8D1AAF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D780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F59061F"/>
    <w:multiLevelType w:val="hybridMultilevel"/>
    <w:tmpl w:val="8208E286"/>
    <w:lvl w:ilvl="0" w:tplc="766CAFC4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5D044F"/>
    <w:multiLevelType w:val="hybridMultilevel"/>
    <w:tmpl w:val="699040F8"/>
    <w:lvl w:ilvl="0" w:tplc="E89400D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575115A0"/>
    <w:multiLevelType w:val="hybridMultilevel"/>
    <w:tmpl w:val="8D70AC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2936162"/>
    <w:multiLevelType w:val="hybridMultilevel"/>
    <w:tmpl w:val="6D2825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98353D"/>
    <w:multiLevelType w:val="multilevel"/>
    <w:tmpl w:val="72E2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  <w:b w:val="0"/>
      </w:rPr>
    </w:lvl>
    <w:lvl w:ilvl="4">
      <w:start w:val="1"/>
      <w:numFmt w:val="lowerRoman"/>
      <w:lvlText w:val="%5)"/>
      <w:lvlJc w:val="left"/>
      <w:pPr>
        <w:tabs>
          <w:tab w:val="num" w:pos="3240"/>
        </w:tabs>
        <w:ind w:left="3240" w:hanging="36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b/>
      </w:rPr>
    </w:lvl>
  </w:abstractNum>
  <w:abstractNum w:abstractNumId="13" w15:restartNumberingAfterBreak="0">
    <w:nsid w:val="63F60FDB"/>
    <w:multiLevelType w:val="singleLevel"/>
    <w:tmpl w:val="F648C49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4" w15:restartNumberingAfterBreak="0">
    <w:nsid w:val="73C9446F"/>
    <w:multiLevelType w:val="hybridMultilevel"/>
    <w:tmpl w:val="1532A6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673BC9"/>
    <w:multiLevelType w:val="hybridMultilevel"/>
    <w:tmpl w:val="950EB5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00032890">
    <w:abstractNumId w:val="7"/>
  </w:num>
  <w:num w:numId="2" w16cid:durableId="989988342">
    <w:abstractNumId w:val="13"/>
  </w:num>
  <w:num w:numId="3" w16cid:durableId="170069793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147408259">
    <w:abstractNumId w:val="4"/>
  </w:num>
  <w:num w:numId="5" w16cid:durableId="1730491631">
    <w:abstractNumId w:val="8"/>
  </w:num>
  <w:num w:numId="6" w16cid:durableId="1331254443">
    <w:abstractNumId w:val="15"/>
  </w:num>
  <w:num w:numId="7" w16cid:durableId="283391142">
    <w:abstractNumId w:val="3"/>
  </w:num>
  <w:num w:numId="8" w16cid:durableId="461385858">
    <w:abstractNumId w:val="14"/>
  </w:num>
  <w:num w:numId="9" w16cid:durableId="447045404">
    <w:abstractNumId w:val="1"/>
  </w:num>
  <w:num w:numId="10" w16cid:durableId="96027959">
    <w:abstractNumId w:val="10"/>
  </w:num>
  <w:num w:numId="11" w16cid:durableId="1906983979">
    <w:abstractNumId w:val="2"/>
  </w:num>
  <w:num w:numId="12" w16cid:durableId="571354189">
    <w:abstractNumId w:val="11"/>
  </w:num>
  <w:num w:numId="13" w16cid:durableId="164788747">
    <w:abstractNumId w:val="6"/>
  </w:num>
  <w:num w:numId="14" w16cid:durableId="404232043">
    <w:abstractNumId w:val="12"/>
  </w:num>
  <w:num w:numId="15" w16cid:durableId="1843155238">
    <w:abstractNumId w:val="5"/>
  </w:num>
  <w:num w:numId="16" w16cid:durableId="1395660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wtjQxMDGwNDMzNLdU0lEKTi0uzszPAykwrwUAr0hSpCwAAAA="/>
  </w:docVars>
  <w:rsids>
    <w:rsidRoot w:val="00746CC7"/>
    <w:rsid w:val="00000896"/>
    <w:rsid w:val="000039A5"/>
    <w:rsid w:val="00012833"/>
    <w:rsid w:val="00013DFD"/>
    <w:rsid w:val="0002768A"/>
    <w:rsid w:val="00033179"/>
    <w:rsid w:val="00034F13"/>
    <w:rsid w:val="00050D62"/>
    <w:rsid w:val="00067C7D"/>
    <w:rsid w:val="00091D96"/>
    <w:rsid w:val="000A31A3"/>
    <w:rsid w:val="000B6A55"/>
    <w:rsid w:val="000C1A9D"/>
    <w:rsid w:val="000E1175"/>
    <w:rsid w:val="000E5D06"/>
    <w:rsid w:val="00126DBC"/>
    <w:rsid w:val="0018048F"/>
    <w:rsid w:val="001936C4"/>
    <w:rsid w:val="00195F95"/>
    <w:rsid w:val="001C4A31"/>
    <w:rsid w:val="001C58A4"/>
    <w:rsid w:val="001D7529"/>
    <w:rsid w:val="0020716F"/>
    <w:rsid w:val="0021380E"/>
    <w:rsid w:val="00236ED0"/>
    <w:rsid w:val="00257E88"/>
    <w:rsid w:val="00290D7A"/>
    <w:rsid w:val="002A3D9A"/>
    <w:rsid w:val="002A775A"/>
    <w:rsid w:val="002B2067"/>
    <w:rsid w:val="002B5945"/>
    <w:rsid w:val="00320745"/>
    <w:rsid w:val="0033531F"/>
    <w:rsid w:val="0035542C"/>
    <w:rsid w:val="003945A3"/>
    <w:rsid w:val="003A5382"/>
    <w:rsid w:val="003A73B7"/>
    <w:rsid w:val="003B5186"/>
    <w:rsid w:val="004007AF"/>
    <w:rsid w:val="00482CC2"/>
    <w:rsid w:val="004B5776"/>
    <w:rsid w:val="004C165E"/>
    <w:rsid w:val="004C5748"/>
    <w:rsid w:val="004F2CC5"/>
    <w:rsid w:val="0051021F"/>
    <w:rsid w:val="005C4FBE"/>
    <w:rsid w:val="005C579F"/>
    <w:rsid w:val="005C7235"/>
    <w:rsid w:val="005D4879"/>
    <w:rsid w:val="005E794F"/>
    <w:rsid w:val="005F1F9C"/>
    <w:rsid w:val="00620770"/>
    <w:rsid w:val="006241EB"/>
    <w:rsid w:val="00625FAB"/>
    <w:rsid w:val="00642C89"/>
    <w:rsid w:val="0064546A"/>
    <w:rsid w:val="00670902"/>
    <w:rsid w:val="006876D7"/>
    <w:rsid w:val="00695393"/>
    <w:rsid w:val="006A3BBF"/>
    <w:rsid w:val="006D60B2"/>
    <w:rsid w:val="006E4116"/>
    <w:rsid w:val="006E5D2C"/>
    <w:rsid w:val="00715441"/>
    <w:rsid w:val="00727792"/>
    <w:rsid w:val="007342A6"/>
    <w:rsid w:val="00746CC7"/>
    <w:rsid w:val="0075104E"/>
    <w:rsid w:val="007667DA"/>
    <w:rsid w:val="007824BC"/>
    <w:rsid w:val="007B75C2"/>
    <w:rsid w:val="007C7B1B"/>
    <w:rsid w:val="00815606"/>
    <w:rsid w:val="00821F53"/>
    <w:rsid w:val="0082538C"/>
    <w:rsid w:val="00825F45"/>
    <w:rsid w:val="00845FC0"/>
    <w:rsid w:val="00846383"/>
    <w:rsid w:val="008574C1"/>
    <w:rsid w:val="008A7134"/>
    <w:rsid w:val="008B186D"/>
    <w:rsid w:val="008B6EF2"/>
    <w:rsid w:val="008C0F88"/>
    <w:rsid w:val="008E0D8A"/>
    <w:rsid w:val="008F3220"/>
    <w:rsid w:val="00911C23"/>
    <w:rsid w:val="009777B1"/>
    <w:rsid w:val="009A4DFC"/>
    <w:rsid w:val="009C24E9"/>
    <w:rsid w:val="009D535C"/>
    <w:rsid w:val="009E596A"/>
    <w:rsid w:val="00A00B9E"/>
    <w:rsid w:val="00A05B26"/>
    <w:rsid w:val="00A35069"/>
    <w:rsid w:val="00A43D6F"/>
    <w:rsid w:val="00A52250"/>
    <w:rsid w:val="00A73186"/>
    <w:rsid w:val="00A806A7"/>
    <w:rsid w:val="00AA1A40"/>
    <w:rsid w:val="00AA5E42"/>
    <w:rsid w:val="00AB0AC0"/>
    <w:rsid w:val="00AB3226"/>
    <w:rsid w:val="00AD7520"/>
    <w:rsid w:val="00AE09BC"/>
    <w:rsid w:val="00AF7D19"/>
    <w:rsid w:val="00B06801"/>
    <w:rsid w:val="00B3541D"/>
    <w:rsid w:val="00B440AF"/>
    <w:rsid w:val="00B52C96"/>
    <w:rsid w:val="00B60F35"/>
    <w:rsid w:val="00B66257"/>
    <w:rsid w:val="00BB3847"/>
    <w:rsid w:val="00BB4F2E"/>
    <w:rsid w:val="00BE4F4B"/>
    <w:rsid w:val="00C072B5"/>
    <w:rsid w:val="00C116C8"/>
    <w:rsid w:val="00C32AD0"/>
    <w:rsid w:val="00C354FF"/>
    <w:rsid w:val="00C41E7A"/>
    <w:rsid w:val="00C52B06"/>
    <w:rsid w:val="00C66FE5"/>
    <w:rsid w:val="00C70513"/>
    <w:rsid w:val="00C94680"/>
    <w:rsid w:val="00C94C01"/>
    <w:rsid w:val="00CB7920"/>
    <w:rsid w:val="00CB7B5B"/>
    <w:rsid w:val="00CD41D7"/>
    <w:rsid w:val="00CD4C1F"/>
    <w:rsid w:val="00CF665C"/>
    <w:rsid w:val="00D0337F"/>
    <w:rsid w:val="00D370C6"/>
    <w:rsid w:val="00D416EB"/>
    <w:rsid w:val="00D44932"/>
    <w:rsid w:val="00D6474B"/>
    <w:rsid w:val="00D735FB"/>
    <w:rsid w:val="00D8112A"/>
    <w:rsid w:val="00D81BB9"/>
    <w:rsid w:val="00D93D8D"/>
    <w:rsid w:val="00DB2DA2"/>
    <w:rsid w:val="00DC4F46"/>
    <w:rsid w:val="00DE64E5"/>
    <w:rsid w:val="00DF04A1"/>
    <w:rsid w:val="00E05744"/>
    <w:rsid w:val="00E11F8E"/>
    <w:rsid w:val="00E162D7"/>
    <w:rsid w:val="00E31ACB"/>
    <w:rsid w:val="00E676BA"/>
    <w:rsid w:val="00E7512C"/>
    <w:rsid w:val="00E758BE"/>
    <w:rsid w:val="00E76B7F"/>
    <w:rsid w:val="00EA625F"/>
    <w:rsid w:val="00EA776F"/>
    <w:rsid w:val="00EB42EF"/>
    <w:rsid w:val="00EB56DE"/>
    <w:rsid w:val="00EE02AB"/>
    <w:rsid w:val="00EE4773"/>
    <w:rsid w:val="00EE68E4"/>
    <w:rsid w:val="00EF09AE"/>
    <w:rsid w:val="00EF31BD"/>
    <w:rsid w:val="00F03C19"/>
    <w:rsid w:val="00F55866"/>
    <w:rsid w:val="00F62BEF"/>
    <w:rsid w:val="00F64F2E"/>
    <w:rsid w:val="00F7165C"/>
    <w:rsid w:val="00F767E8"/>
    <w:rsid w:val="00F80434"/>
    <w:rsid w:val="00FA0626"/>
    <w:rsid w:val="00FA5A06"/>
    <w:rsid w:val="00FC7BC9"/>
    <w:rsid w:val="00FD4AC6"/>
    <w:rsid w:val="00FD4E42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CDD2B"/>
  <w15:docId w15:val="{CB672D7A-94C3-427C-8F4C-8D38FFA9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746CC7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ascii="Arial Narrow" w:hAnsi="Arial Narrow"/>
      <w:b/>
      <w:color w:val="000000"/>
      <w:sz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746CC7"/>
    <w:pPr>
      <w:keepNext/>
      <w:overflowPunct w:val="0"/>
      <w:autoSpaceDE w:val="0"/>
      <w:autoSpaceDN w:val="0"/>
      <w:adjustRightInd w:val="0"/>
      <w:textAlignment w:val="baseline"/>
      <w:outlineLvl w:val="3"/>
    </w:pPr>
    <w:rPr>
      <w:rFonts w:ascii="Arial Narrow" w:hAnsi="Arial Narrow"/>
      <w:color w:val="000000"/>
      <w:sz w:val="32"/>
      <w:lang w:val="en-GB"/>
    </w:rPr>
  </w:style>
  <w:style w:type="paragraph" w:styleId="Heading6">
    <w:name w:val="heading 6"/>
    <w:basedOn w:val="Normal"/>
    <w:next w:val="Normal"/>
    <w:link w:val="Heading6Char"/>
    <w:qFormat/>
    <w:rsid w:val="00746CC7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b/>
      <w:bCs/>
      <w:color w:val="000000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46CC7"/>
    <w:rPr>
      <w:rFonts w:ascii="Arial Narrow" w:hAnsi="Arial Narrow"/>
      <w:b/>
      <w:color w:val="000000"/>
      <w:sz w:val="24"/>
      <w:lang w:val="en-GB"/>
    </w:rPr>
  </w:style>
  <w:style w:type="character" w:customStyle="1" w:styleId="Heading4Char">
    <w:name w:val="Heading 4 Char"/>
    <w:basedOn w:val="DefaultParagraphFont"/>
    <w:link w:val="Heading4"/>
    <w:rsid w:val="00746CC7"/>
    <w:rPr>
      <w:rFonts w:ascii="Arial Narrow" w:hAnsi="Arial Narrow"/>
      <w:color w:val="000000"/>
      <w:sz w:val="32"/>
      <w:lang w:val="en-GB"/>
    </w:rPr>
  </w:style>
  <w:style w:type="character" w:customStyle="1" w:styleId="Heading6Char">
    <w:name w:val="Heading 6 Char"/>
    <w:basedOn w:val="DefaultParagraphFont"/>
    <w:link w:val="Heading6"/>
    <w:rsid w:val="00746CC7"/>
    <w:rPr>
      <w:b/>
      <w:bCs/>
      <w:color w:val="000000"/>
      <w:sz w:val="22"/>
      <w:szCs w:val="22"/>
      <w:lang w:val="en-GB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Courier" w:hAnsi="Courier"/>
      <w:sz w:val="24"/>
    </w:rPr>
  </w:style>
  <w:style w:type="character" w:customStyle="1" w:styleId="FooterChar">
    <w:name w:val="Footer Char"/>
    <w:link w:val="Footer"/>
    <w:rsid w:val="002A775A"/>
    <w:rPr>
      <w:rFonts w:ascii="Courier" w:hAnsi="Courier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Courier" w:hAnsi="Courier"/>
      <w:sz w:val="24"/>
    </w:rPr>
  </w:style>
  <w:style w:type="character" w:customStyle="1" w:styleId="HeaderChar">
    <w:name w:val="Header Char"/>
    <w:link w:val="Header"/>
    <w:uiPriority w:val="99"/>
    <w:locked/>
    <w:rsid w:val="00746CC7"/>
    <w:rPr>
      <w:rFonts w:ascii="Courier" w:hAnsi="Courier"/>
      <w:sz w:val="24"/>
    </w:rPr>
  </w:style>
  <w:style w:type="paragraph" w:styleId="BalloonText">
    <w:name w:val="Balloon Text"/>
    <w:basedOn w:val="Normal"/>
    <w:link w:val="BalloonTextChar"/>
    <w:rsid w:val="00EB56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56D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46CC7"/>
  </w:style>
  <w:style w:type="paragraph" w:customStyle="1" w:styleId="ppm1">
    <w:name w:val="ppm1"/>
    <w:basedOn w:val="Normal"/>
    <w:rsid w:val="00746CC7"/>
    <w:pPr>
      <w:tabs>
        <w:tab w:val="left" w:pos="288"/>
      </w:tabs>
      <w:overflowPunct w:val="0"/>
      <w:autoSpaceDE w:val="0"/>
      <w:autoSpaceDN w:val="0"/>
      <w:adjustRightInd w:val="0"/>
      <w:ind w:left="454"/>
      <w:textAlignment w:val="baseline"/>
    </w:pPr>
    <w:rPr>
      <w:lang w:val="en-GB"/>
    </w:rPr>
  </w:style>
  <w:style w:type="paragraph" w:customStyle="1" w:styleId="TableText">
    <w:name w:val="TableText"/>
    <w:basedOn w:val="Normal"/>
    <w:rsid w:val="00746CC7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PageTitle">
    <w:name w:val="PageTitle"/>
    <w:basedOn w:val="Normal"/>
    <w:rsid w:val="00746CC7"/>
    <w:pPr>
      <w:pageBreakBefore/>
      <w:overflowPunct w:val="0"/>
      <w:autoSpaceDE w:val="0"/>
      <w:autoSpaceDN w:val="0"/>
      <w:adjustRightInd w:val="0"/>
      <w:spacing w:after="120"/>
      <w:jc w:val="center"/>
      <w:textAlignment w:val="baseline"/>
    </w:pPr>
    <w:rPr>
      <w:rFonts w:ascii="Comic Sans MS" w:hAnsi="Comic Sans MS"/>
      <w:b/>
      <w:sz w:val="28"/>
      <w:u w:val="single"/>
      <w:lang w:val="en-GB"/>
    </w:rPr>
  </w:style>
  <w:style w:type="paragraph" w:customStyle="1" w:styleId="To">
    <w:name w:val="To"/>
    <w:basedOn w:val="Normal"/>
    <w:rsid w:val="00746CC7"/>
    <w:pPr>
      <w:widowControl w:val="0"/>
      <w:overflowPunct w:val="0"/>
      <w:autoSpaceDE w:val="0"/>
      <w:autoSpaceDN w:val="0"/>
      <w:adjustRightInd w:val="0"/>
      <w:textAlignment w:val="baseline"/>
    </w:pPr>
    <w:rPr>
      <w:rFonts w:ascii="Univers (W1)" w:hAnsi="Univers (W1)"/>
      <w:sz w:val="36"/>
    </w:rPr>
  </w:style>
  <w:style w:type="paragraph" w:customStyle="1" w:styleId="From">
    <w:name w:val="From"/>
    <w:basedOn w:val="Normal"/>
    <w:rsid w:val="00746CC7"/>
    <w:pPr>
      <w:widowControl w:val="0"/>
      <w:overflowPunct w:val="0"/>
      <w:autoSpaceDE w:val="0"/>
      <w:autoSpaceDN w:val="0"/>
      <w:adjustRightInd w:val="0"/>
      <w:spacing w:before="360"/>
      <w:textAlignment w:val="baseline"/>
    </w:pPr>
    <w:rPr>
      <w:rFonts w:ascii="Univers (W1)" w:hAnsi="Univers (W1)"/>
      <w:sz w:val="36"/>
    </w:rPr>
  </w:style>
  <w:style w:type="paragraph" w:customStyle="1" w:styleId="GEMSTitle">
    <w:name w:val="GEMS Title"/>
    <w:basedOn w:val="Heading2"/>
    <w:rsid w:val="00746CC7"/>
    <w:pPr>
      <w:tabs>
        <w:tab w:val="clear" w:pos="-720"/>
      </w:tabs>
      <w:overflowPunct w:val="0"/>
      <w:autoSpaceDE w:val="0"/>
      <w:autoSpaceDN w:val="0"/>
      <w:adjustRightInd w:val="0"/>
      <w:spacing w:before="240" w:after="60"/>
      <w:ind w:hanging="20"/>
      <w:textAlignment w:val="baseline"/>
      <w:outlineLvl w:val="9"/>
    </w:pPr>
    <w:rPr>
      <w:b/>
      <w:i/>
      <w:sz w:val="28"/>
      <w:lang w:val="en-GB"/>
    </w:rPr>
  </w:style>
  <w:style w:type="paragraph" w:styleId="ListParagraph">
    <w:name w:val="List Paragraph"/>
    <w:basedOn w:val="Normal"/>
    <w:uiPriority w:val="34"/>
    <w:qFormat/>
    <w:rsid w:val="00E758BE"/>
    <w:pPr>
      <w:ind w:left="720"/>
      <w:contextualSpacing/>
    </w:pPr>
  </w:style>
  <w:style w:type="character" w:styleId="CommentReference">
    <w:name w:val="annotation reference"/>
    <w:basedOn w:val="DefaultParagraphFont"/>
    <w:rsid w:val="00D370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70C6"/>
  </w:style>
  <w:style w:type="character" w:customStyle="1" w:styleId="CommentTextChar">
    <w:name w:val="Comment Text Char"/>
    <w:basedOn w:val="DefaultParagraphFont"/>
    <w:link w:val="CommentText"/>
    <w:rsid w:val="00D370C6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37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370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yub\AppData\Roaming\Microsoft\Templates\Gurnee%20SOP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985D2242B4DA8380E23F2739B53" ma:contentTypeVersion="13" ma:contentTypeDescription="Create a new document." ma:contentTypeScope="" ma:versionID="8a9ac7a39920f21aad7b2ae428c5611a">
  <xsd:schema xmlns:xsd="http://www.w3.org/2001/XMLSchema" xmlns:xs="http://www.w3.org/2001/XMLSchema" xmlns:p="http://schemas.microsoft.com/office/2006/metadata/properties" xmlns:ns3="9b9e281f-2a3b-4efd-92f6-5d9f379b43c7" xmlns:ns4="6bc1e68a-6542-413e-afed-f18be8e078e5" targetNamespace="http://schemas.microsoft.com/office/2006/metadata/properties" ma:root="true" ma:fieldsID="0fe9eb8bdf9fea9ad99764f72caf152b" ns3:_="" ns4:_="">
    <xsd:import namespace="9b9e281f-2a3b-4efd-92f6-5d9f379b43c7"/>
    <xsd:import namespace="6bc1e68a-6542-413e-afed-f18be8e078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e281f-2a3b-4efd-92f6-5d9f379b4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1e68a-6542-413e-afed-f18be8e078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AD41C-0EF1-4B83-A5CF-B28761A2D5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e281f-2a3b-4efd-92f6-5d9f379b43c7"/>
    <ds:schemaRef ds:uri="6bc1e68a-6542-413e-afed-f18be8e07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6D2503-C5DB-4AF5-9A94-BDE89176C6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ED0BD-F46C-4E08-AF97-CBBA81FF05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E4C088B-4436-44CC-B106-5DDB4B4E2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Gurnee SOP Template</Template>
  <TotalTime>215</TotalTime>
  <Pages>5</Pages>
  <Words>2735</Words>
  <Characters>14416</Characters>
  <Application>Microsoft Office Word</Application>
  <DocSecurity>0</DocSecurity>
  <Lines>1108</Lines>
  <Paragraphs>857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BY:</vt:lpstr>
    </vt:vector>
  </TitlesOfParts>
  <Company>BASF Corporation</Company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BY:</dc:title>
  <dc:subject/>
  <dc:creator>Parag Desai</dc:creator>
  <cp:keywords/>
  <dc:description/>
  <cp:lastModifiedBy>Karen Hitchcock</cp:lastModifiedBy>
  <cp:revision>10</cp:revision>
  <cp:lastPrinted>2019-10-21T13:18:00Z</cp:lastPrinted>
  <dcterms:created xsi:type="dcterms:W3CDTF">2022-11-03T20:15:00Z</dcterms:created>
  <dcterms:modified xsi:type="dcterms:W3CDTF">2026-05-13T21:35:00Z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0x0101004ABC9985D2242B4DA8380E23F2739B53</vt:lpwstr>
  </property>
</Properties>
</file>