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83" w:type="pct"/>
        <w:tblInd w:w="-63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906"/>
        <w:gridCol w:w="2714"/>
      </w:tblGrid>
      <w:tr w:rsidR="00746CC7" w:rsidRPr="00746CC7" w14:paraId="40638759" w14:textId="77777777" w:rsidTr="007C572A">
        <w:trPr>
          <w:trHeight w:val="433"/>
        </w:trPr>
        <w:tc>
          <w:tcPr>
            <w:tcW w:w="3722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C906EE" w14:textId="6219562A" w:rsidR="00746CC7" w:rsidRPr="00746CC7" w:rsidRDefault="00746CC7" w:rsidP="00746CC7">
            <w:pPr>
              <w:tabs>
                <w:tab w:val="left" w:pos="195"/>
                <w:tab w:val="right" w:pos="6305"/>
              </w:tabs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46CC7">
              <w:rPr>
                <w:rFonts w:ascii="Arial Narrow" w:hAnsi="Arial Narrow"/>
                <w:b/>
                <w:sz w:val="32"/>
              </w:rPr>
              <w:t>MANAGEMENT OF CHANGE</w:t>
            </w:r>
            <w:r w:rsidR="00736FA3">
              <w:rPr>
                <w:rFonts w:ascii="Arial Narrow" w:hAnsi="Arial Narrow"/>
                <w:b/>
                <w:sz w:val="32"/>
              </w:rPr>
              <w:t xml:space="preserve"> ADDENDUM</w:t>
            </w:r>
            <w:r w:rsidRPr="00746CC7">
              <w:rPr>
                <w:rFonts w:ascii="Arial Narrow" w:hAnsi="Arial Narrow"/>
                <w:b/>
                <w:sz w:val="32"/>
              </w:rPr>
              <w:t xml:space="preserve"> FORM</w:t>
            </w:r>
          </w:p>
        </w:tc>
        <w:tc>
          <w:tcPr>
            <w:tcW w:w="127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1B9214" w14:textId="77777777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>MOC Number</w:t>
            </w:r>
          </w:p>
          <w:p w14:paraId="60BFFD41" w14:textId="607A95D9" w:rsidR="00746CC7" w:rsidRPr="00746CC7" w:rsidRDefault="00746CC7" w:rsidP="00746CC7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746CC7" w:rsidRPr="00746CC7" w14:paraId="448C3F59" w14:textId="77777777" w:rsidTr="007C572A">
        <w:tc>
          <w:tcPr>
            <w:tcW w:w="5000" w:type="pct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53823085" w14:textId="7E39AE1A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Scope of MOC </w:t>
            </w:r>
            <w:r w:rsidR="00F83819">
              <w:rPr>
                <w:rFonts w:ascii="Arial Narrow" w:hAnsi="Arial Narrow"/>
                <w:b/>
                <w:sz w:val="24"/>
              </w:rPr>
              <w:t>Addendum</w:t>
            </w:r>
          </w:p>
        </w:tc>
      </w:tr>
      <w:tr w:rsidR="00746CC7" w:rsidRPr="00746CC7" w14:paraId="345B290C" w14:textId="77777777" w:rsidTr="007C57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4DE797" w14:textId="38EEC312" w:rsidR="00746CC7" w:rsidRPr="00746CC7" w:rsidRDefault="00746CC7" w:rsidP="00746CC7">
            <w:pPr>
              <w:tabs>
                <w:tab w:val="left" w:pos="5103"/>
                <w:tab w:val="left" w:pos="8222"/>
              </w:tabs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b/>
              </w:rPr>
              <w:t xml:space="preserve">Brief Summary of </w:t>
            </w:r>
            <w:r w:rsidR="00F83819">
              <w:rPr>
                <w:rFonts w:ascii="Arial Narrow" w:hAnsi="Arial Narrow"/>
                <w:b/>
              </w:rPr>
              <w:t xml:space="preserve">Addendum </w:t>
            </w:r>
            <w:r w:rsidRPr="00746CC7">
              <w:rPr>
                <w:rFonts w:ascii="Arial Narrow" w:hAnsi="Arial Narrow"/>
                <w:b/>
              </w:rPr>
              <w:t xml:space="preserve">(ML to provide):  </w:t>
            </w:r>
          </w:p>
          <w:p w14:paraId="42970FF7" w14:textId="77777777" w:rsidR="00C11A6C" w:rsidRDefault="00C11A6C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2567D208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369CBA71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39DA937D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1C288811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329DCAD8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1E5DCE1B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3704A60A" w14:textId="77777777" w:rsidR="00E475E3" w:rsidRDefault="00E475E3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2682938B" w14:textId="77777777" w:rsidR="00746CC7" w:rsidRPr="00746CC7" w:rsidRDefault="00746CC7" w:rsidP="00746CC7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  <w:b/>
              </w:rPr>
              <w:t xml:space="preserve">Technical Basis for Change (ML to provide):  </w:t>
            </w:r>
          </w:p>
          <w:p w14:paraId="7ADCF671" w14:textId="1EEC2F25" w:rsidR="00864B25" w:rsidRDefault="00864B25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08054992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0B405A5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7C4D1715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00E1FEF1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4E62ED0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5EDB60D4" w14:textId="77777777" w:rsidR="00E475E3" w:rsidRDefault="00E475E3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403D0AA7" w14:textId="77777777" w:rsidR="00C11A6C" w:rsidRPr="00746CC7" w:rsidRDefault="00C11A6C" w:rsidP="00C11A6C">
            <w:pPr>
              <w:tabs>
                <w:tab w:val="left" w:pos="5103"/>
                <w:tab w:val="left" w:pos="8222"/>
              </w:tabs>
              <w:rPr>
                <w:rFonts w:ascii="Arial Narrow" w:hAnsi="Arial Narrow"/>
              </w:rPr>
            </w:pPr>
          </w:p>
          <w:p w14:paraId="6C5FDAD6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</w:tc>
      </w:tr>
      <w:tr w:rsidR="00746CC7" w:rsidRPr="00746CC7" w14:paraId="476BCECF" w14:textId="77777777" w:rsidTr="007C572A">
        <w:tc>
          <w:tcPr>
            <w:tcW w:w="500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7A91D380" w14:textId="05D91967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Safety &amp; Environmental Assessment </w:t>
            </w:r>
          </w:p>
        </w:tc>
      </w:tr>
      <w:tr w:rsidR="00746CC7" w:rsidRPr="00746CC7" w14:paraId="46725B85" w14:textId="77777777" w:rsidTr="007C57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87B77" w14:textId="77777777" w:rsidR="00C11A6C" w:rsidRDefault="00C11A6C" w:rsidP="00746CC7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  <w:p w14:paraId="2BC1548A" w14:textId="77777777" w:rsidR="00A00B9E" w:rsidRDefault="00A00B9E" w:rsidP="00E475E3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  <w:p w14:paraId="3113EE52" w14:textId="77777777" w:rsidR="00E475E3" w:rsidRDefault="00E475E3" w:rsidP="00E475E3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  <w:p w14:paraId="7F840AC7" w14:textId="77777777" w:rsidR="00E475E3" w:rsidRDefault="00E475E3" w:rsidP="00E475E3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  <w:p w14:paraId="2359C8A0" w14:textId="5EE388DD" w:rsidR="00E475E3" w:rsidRPr="00746CC7" w:rsidRDefault="00E475E3" w:rsidP="00E475E3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line="360" w:lineRule="auto"/>
              <w:rPr>
                <w:rFonts w:ascii="Arial Narrow" w:hAnsi="Arial Narrow"/>
              </w:rPr>
            </w:pPr>
          </w:p>
        </w:tc>
      </w:tr>
      <w:tr w:rsidR="00746CC7" w:rsidRPr="00746CC7" w14:paraId="766D2226" w14:textId="77777777" w:rsidTr="007C572A">
        <w:tc>
          <w:tcPr>
            <w:tcW w:w="5000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CCFF" w:fill="00CCFF"/>
          </w:tcPr>
          <w:p w14:paraId="2C2DDC67" w14:textId="74B044EE" w:rsidR="00746CC7" w:rsidRPr="00746CC7" w:rsidRDefault="00746CC7" w:rsidP="00746CC7">
            <w:pPr>
              <w:rPr>
                <w:rFonts w:ascii="Arial Narrow" w:hAnsi="Arial Narrow"/>
                <w:b/>
                <w:sz w:val="24"/>
              </w:rPr>
            </w:pPr>
            <w:r w:rsidRPr="00746CC7">
              <w:rPr>
                <w:rFonts w:ascii="Arial Narrow" w:hAnsi="Arial Narrow"/>
                <w:b/>
                <w:sz w:val="24"/>
              </w:rPr>
              <w:t xml:space="preserve">Approval to Proceed </w:t>
            </w:r>
          </w:p>
        </w:tc>
      </w:tr>
      <w:tr w:rsidR="00746CC7" w:rsidRPr="00746CC7" w14:paraId="0B5A2C2E" w14:textId="77777777" w:rsidTr="007C57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F9DA7" w14:textId="77777777" w:rsidR="00746CC7" w:rsidRPr="00746CC7" w:rsidRDefault="00746CC7" w:rsidP="00746CC7">
            <w:pPr>
              <w:rPr>
                <w:rFonts w:ascii="Arial Narrow" w:hAnsi="Arial Narrow"/>
              </w:rPr>
            </w:pPr>
          </w:p>
          <w:p w14:paraId="2C4FD20E" w14:textId="2BC16423" w:rsidR="00746CC7" w:rsidRDefault="00746CC7" w:rsidP="00746CC7">
            <w:pPr>
              <w:spacing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>Approved</w:t>
            </w:r>
            <w:r w:rsidRPr="00746CC7">
              <w:rPr>
                <w:rFonts w:ascii="Arial Narrow" w:hAnsi="Arial Narrow"/>
              </w:rPr>
              <w:tab/>
              <w:t xml:space="preserve"> to Proceed          </w:t>
            </w:r>
            <w:r w:rsidR="00E475E3"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475E3">
              <w:rPr>
                <w:rFonts w:ascii="Arial Narrow" w:hAnsi="Arial Narrow"/>
              </w:rPr>
              <w:instrText xml:space="preserve"> FORMCHECKBOX </w:instrText>
            </w:r>
            <w:r w:rsidR="00E475E3">
              <w:rPr>
                <w:rFonts w:ascii="Arial Narrow" w:hAnsi="Arial Narrow"/>
              </w:rPr>
            </w:r>
            <w:r w:rsidR="00E475E3">
              <w:rPr>
                <w:rFonts w:ascii="Arial Narrow" w:hAnsi="Arial Narrow"/>
              </w:rPr>
              <w:fldChar w:fldCharType="end"/>
            </w:r>
            <w:r w:rsidRPr="00746CC7">
              <w:rPr>
                <w:rFonts w:ascii="Arial Narrow" w:hAnsi="Arial Narrow"/>
              </w:rPr>
              <w:t xml:space="preserve">  </w:t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</w:r>
            <w:r w:rsidRPr="00746CC7">
              <w:rPr>
                <w:rFonts w:ascii="Arial Narrow" w:hAnsi="Arial Narrow"/>
              </w:rPr>
              <w:tab/>
              <w:t xml:space="preserve">Not Approved to Proceed          </w:t>
            </w:r>
            <w:r w:rsidRPr="00746CC7">
              <w:rPr>
                <w:rFonts w:ascii="Arial Narrow" w:hAnsi="Arial Narr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CC7">
              <w:rPr>
                <w:rFonts w:ascii="Arial Narrow" w:hAnsi="Arial Narrow"/>
              </w:rPr>
              <w:instrText xml:space="preserve"> FORMCHECKBOX </w:instrText>
            </w:r>
            <w:r w:rsidRPr="00746CC7">
              <w:rPr>
                <w:rFonts w:ascii="Arial Narrow" w:hAnsi="Arial Narrow"/>
              </w:rPr>
            </w:r>
            <w:r w:rsidRPr="00746CC7">
              <w:rPr>
                <w:rFonts w:ascii="Arial Narrow" w:hAnsi="Arial Narrow"/>
              </w:rPr>
              <w:fldChar w:fldCharType="separate"/>
            </w:r>
            <w:r w:rsidRPr="00746CC7">
              <w:rPr>
                <w:rFonts w:ascii="Arial Narrow" w:hAnsi="Arial Narrow"/>
              </w:rPr>
              <w:fldChar w:fldCharType="end"/>
            </w:r>
          </w:p>
          <w:p w14:paraId="7265E602" w14:textId="77777777" w:rsidR="00746CC7" w:rsidRPr="00746CC7" w:rsidRDefault="00746CC7" w:rsidP="00A77838">
            <w:pPr>
              <w:tabs>
                <w:tab w:val="left" w:pos="2835"/>
                <w:tab w:val="left" w:pos="5670"/>
                <w:tab w:val="left" w:pos="8789"/>
              </w:tabs>
              <w:spacing w:before="120" w:line="360" w:lineRule="auto"/>
              <w:rPr>
                <w:rFonts w:ascii="Arial Narrow" w:hAnsi="Arial Narrow"/>
                <w:i/>
              </w:rPr>
            </w:pPr>
            <w:r w:rsidRPr="00746CC7">
              <w:rPr>
                <w:rFonts w:ascii="Arial Narrow" w:hAnsi="Arial Narrow"/>
              </w:rPr>
              <w:tab/>
              <w:t xml:space="preserve">          </w:t>
            </w:r>
            <w:r w:rsidRPr="00746CC7">
              <w:rPr>
                <w:rFonts w:ascii="Arial Narrow" w:hAnsi="Arial Narrow"/>
                <w:i/>
              </w:rPr>
              <w:t>Print</w:t>
            </w:r>
            <w:r w:rsidRPr="00746CC7">
              <w:rPr>
                <w:rFonts w:ascii="Arial Narrow" w:hAnsi="Arial Narrow"/>
              </w:rPr>
              <w:t xml:space="preserve"> </w:t>
            </w:r>
            <w:r w:rsidRPr="00746CC7">
              <w:rPr>
                <w:rFonts w:ascii="Arial Narrow" w:hAnsi="Arial Narrow"/>
                <w:i/>
              </w:rPr>
              <w:t>Name</w:t>
            </w:r>
            <w:r w:rsidRPr="00746CC7">
              <w:rPr>
                <w:rFonts w:ascii="Arial Narrow" w:hAnsi="Arial Narrow"/>
                <w:i/>
              </w:rPr>
              <w:tab/>
              <w:t xml:space="preserve">       Signature</w:t>
            </w:r>
            <w:r w:rsidRPr="00746CC7">
              <w:rPr>
                <w:rFonts w:ascii="Arial Narrow" w:hAnsi="Arial Narrow"/>
                <w:i/>
              </w:rPr>
              <w:tab/>
              <w:t xml:space="preserve">       Date</w:t>
            </w:r>
          </w:p>
          <w:p w14:paraId="2AEE19A2" w14:textId="789DC386" w:rsidR="00746CC7" w:rsidRPr="00746CC7" w:rsidRDefault="00746CC7" w:rsidP="00746CC7">
            <w:pPr>
              <w:tabs>
                <w:tab w:val="left" w:pos="567"/>
                <w:tab w:val="left" w:pos="1134"/>
                <w:tab w:val="left" w:pos="2268"/>
                <w:tab w:val="left" w:pos="3828"/>
                <w:tab w:val="left" w:pos="5670"/>
                <w:tab w:val="left" w:pos="7371"/>
                <w:tab w:val="left" w:pos="9072"/>
              </w:tabs>
              <w:spacing w:before="60" w:after="60" w:line="360" w:lineRule="auto"/>
              <w:rPr>
                <w:rFonts w:ascii="Arial Narrow" w:hAnsi="Arial Narrow"/>
              </w:rPr>
            </w:pPr>
            <w:r w:rsidRPr="00746CC7">
              <w:rPr>
                <w:rFonts w:ascii="Arial Narrow" w:hAnsi="Arial Narrow"/>
              </w:rPr>
              <w:t>Technical Authority (TA):               ………………………………….</w:t>
            </w:r>
            <w:r w:rsidRPr="00746CC7">
              <w:rPr>
                <w:rFonts w:ascii="Arial Narrow" w:hAnsi="Arial Narrow"/>
              </w:rPr>
              <w:tab/>
              <w:t>……………………………….….               …………………….</w:t>
            </w:r>
          </w:p>
        </w:tc>
      </w:tr>
    </w:tbl>
    <w:p w14:paraId="7C532E34" w14:textId="4722C0D2" w:rsidR="00746CC7" w:rsidRPr="00746CC7" w:rsidRDefault="00746CC7" w:rsidP="00746CC7">
      <w:pPr>
        <w:rPr>
          <w:rFonts w:ascii="Arial Narrow" w:hAnsi="Arial Narrow"/>
        </w:rPr>
      </w:pPr>
    </w:p>
    <w:p w14:paraId="151935CD" w14:textId="094C75E7" w:rsidR="00034F13" w:rsidRPr="00746CC7" w:rsidRDefault="00034F13" w:rsidP="00DE64E5">
      <w:pPr>
        <w:rPr>
          <w:rFonts w:ascii="Arial Narrow" w:hAnsi="Arial Narrow"/>
          <w:b/>
          <w:sz w:val="24"/>
        </w:rPr>
      </w:pPr>
      <w:r w:rsidRPr="00746CC7">
        <w:rPr>
          <w:rFonts w:ascii="Arial Narrow" w:hAnsi="Arial Narrow"/>
          <w:b/>
          <w:sz w:val="24"/>
        </w:rPr>
        <w:t>Review &amp; Revision History Table</w:t>
      </w:r>
    </w:p>
    <w:p w14:paraId="0331C6BA" w14:textId="77777777" w:rsidR="00034F13" w:rsidRPr="00746CC7" w:rsidRDefault="00034F13" w:rsidP="00DE64E5">
      <w:pPr>
        <w:rPr>
          <w:rFonts w:ascii="Arial Narrow" w:hAnsi="Arial Narrow"/>
        </w:rPr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70"/>
        <w:gridCol w:w="7110"/>
      </w:tblGrid>
      <w:tr w:rsidR="00034F13" w:rsidRPr="00746CC7" w14:paraId="03EC2565" w14:textId="77777777" w:rsidTr="004B5776">
        <w:trPr>
          <w:cantSplit/>
        </w:trPr>
        <w:tc>
          <w:tcPr>
            <w:tcW w:w="1188" w:type="dxa"/>
            <w:shd w:val="solid" w:color="000000" w:fill="FFFFFF"/>
            <w:vAlign w:val="center"/>
          </w:tcPr>
          <w:p w14:paraId="27A18B77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Date</w:t>
            </w:r>
          </w:p>
        </w:tc>
        <w:tc>
          <w:tcPr>
            <w:tcW w:w="1170" w:type="dxa"/>
            <w:shd w:val="solid" w:color="000000" w:fill="FFFFFF"/>
            <w:vAlign w:val="center"/>
          </w:tcPr>
          <w:p w14:paraId="7B70090E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Author</w:t>
            </w:r>
          </w:p>
        </w:tc>
        <w:tc>
          <w:tcPr>
            <w:tcW w:w="7110" w:type="dxa"/>
            <w:shd w:val="solid" w:color="000000" w:fill="FFFFFF"/>
            <w:vAlign w:val="center"/>
          </w:tcPr>
          <w:p w14:paraId="1418511B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b/>
                <w:szCs w:val="22"/>
              </w:rPr>
            </w:pPr>
            <w:r w:rsidRPr="00746CC7">
              <w:rPr>
                <w:rFonts w:ascii="Arial Narrow" w:hAnsi="Arial Narrow"/>
                <w:b/>
                <w:szCs w:val="22"/>
              </w:rPr>
              <w:t>Change Description</w:t>
            </w:r>
          </w:p>
        </w:tc>
      </w:tr>
      <w:tr w:rsidR="00034F13" w:rsidRPr="00746CC7" w14:paraId="7DC86F58" w14:textId="77777777" w:rsidTr="004B5776">
        <w:trPr>
          <w:cantSplit/>
        </w:trPr>
        <w:tc>
          <w:tcPr>
            <w:tcW w:w="1188" w:type="dxa"/>
            <w:vAlign w:val="center"/>
          </w:tcPr>
          <w:p w14:paraId="15634A18" w14:textId="50D2C505" w:rsidR="00034F13" w:rsidRPr="00746CC7" w:rsidRDefault="00FA5A06" w:rsidP="00DE64E5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1</w:t>
            </w:r>
            <w:r w:rsidR="00A359A6">
              <w:rPr>
                <w:rFonts w:ascii="Arial Narrow" w:hAnsi="Arial Narrow"/>
                <w:szCs w:val="22"/>
              </w:rPr>
              <w:t>2</w:t>
            </w:r>
            <w:r>
              <w:rPr>
                <w:rFonts w:ascii="Arial Narrow" w:hAnsi="Arial Narrow"/>
                <w:szCs w:val="22"/>
              </w:rPr>
              <w:t>/</w:t>
            </w:r>
            <w:r w:rsidR="00A359A6">
              <w:rPr>
                <w:rFonts w:ascii="Arial Narrow" w:hAnsi="Arial Narrow"/>
                <w:szCs w:val="22"/>
              </w:rPr>
              <w:t>4</w:t>
            </w:r>
            <w:r>
              <w:rPr>
                <w:rFonts w:ascii="Arial Narrow" w:hAnsi="Arial Narrow"/>
                <w:szCs w:val="22"/>
              </w:rPr>
              <w:t>/19</w:t>
            </w:r>
          </w:p>
        </w:tc>
        <w:tc>
          <w:tcPr>
            <w:tcW w:w="1170" w:type="dxa"/>
            <w:vAlign w:val="center"/>
          </w:tcPr>
          <w:p w14:paraId="1D1E2940" w14:textId="64165E0E" w:rsidR="00034F13" w:rsidRPr="00746CC7" w:rsidRDefault="00FA5A06" w:rsidP="00DE64E5">
            <w:pPr>
              <w:jc w:val="center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PPD</w:t>
            </w:r>
          </w:p>
        </w:tc>
        <w:tc>
          <w:tcPr>
            <w:tcW w:w="7110" w:type="dxa"/>
            <w:vAlign w:val="center"/>
          </w:tcPr>
          <w:p w14:paraId="29214E60" w14:textId="7E496722" w:rsidR="00034F13" w:rsidRPr="00746CC7" w:rsidRDefault="007C572A" w:rsidP="00DE64E5">
            <w:pPr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 xml:space="preserve">New </w:t>
            </w:r>
            <w:r w:rsidR="00FA5A06">
              <w:rPr>
                <w:rFonts w:ascii="Arial Narrow" w:hAnsi="Arial Narrow"/>
                <w:szCs w:val="22"/>
              </w:rPr>
              <w:t xml:space="preserve">MOC </w:t>
            </w:r>
            <w:r>
              <w:rPr>
                <w:rFonts w:ascii="Arial Narrow" w:hAnsi="Arial Narrow"/>
                <w:szCs w:val="22"/>
              </w:rPr>
              <w:t xml:space="preserve">addendum </w:t>
            </w:r>
            <w:r w:rsidR="00FA5A06">
              <w:rPr>
                <w:rFonts w:ascii="Arial Narrow" w:hAnsi="Arial Narrow"/>
                <w:szCs w:val="22"/>
              </w:rPr>
              <w:t>form</w:t>
            </w:r>
          </w:p>
        </w:tc>
      </w:tr>
      <w:tr w:rsidR="00034F13" w:rsidRPr="00746CC7" w14:paraId="027B74B8" w14:textId="77777777" w:rsidTr="004B5776">
        <w:trPr>
          <w:cantSplit/>
        </w:trPr>
        <w:tc>
          <w:tcPr>
            <w:tcW w:w="1188" w:type="dxa"/>
            <w:vAlign w:val="center"/>
          </w:tcPr>
          <w:p w14:paraId="0D648533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64569D50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69DDF135" w14:textId="77777777" w:rsidR="00034F13" w:rsidRPr="00746CC7" w:rsidRDefault="00034F13" w:rsidP="00DE64E5">
            <w:pPr>
              <w:rPr>
                <w:rFonts w:ascii="Arial Narrow" w:hAnsi="Arial Narrow"/>
                <w:szCs w:val="22"/>
              </w:rPr>
            </w:pPr>
          </w:p>
        </w:tc>
      </w:tr>
      <w:tr w:rsidR="00034F13" w:rsidRPr="00746CC7" w14:paraId="7DECB98B" w14:textId="77777777" w:rsidTr="004B5776">
        <w:trPr>
          <w:cantSplit/>
        </w:trPr>
        <w:tc>
          <w:tcPr>
            <w:tcW w:w="1188" w:type="dxa"/>
            <w:vAlign w:val="center"/>
          </w:tcPr>
          <w:p w14:paraId="553970FD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7B071F5" w14:textId="77777777" w:rsidR="00034F13" w:rsidRPr="00746CC7" w:rsidRDefault="00034F13" w:rsidP="00DE64E5">
            <w:pPr>
              <w:jc w:val="center"/>
              <w:rPr>
                <w:rFonts w:ascii="Arial Narrow" w:hAnsi="Arial Narrow"/>
                <w:szCs w:val="22"/>
              </w:rPr>
            </w:pPr>
          </w:p>
        </w:tc>
        <w:tc>
          <w:tcPr>
            <w:tcW w:w="7110" w:type="dxa"/>
            <w:vAlign w:val="center"/>
          </w:tcPr>
          <w:p w14:paraId="67107887" w14:textId="77777777" w:rsidR="00034F13" w:rsidRPr="00746CC7" w:rsidRDefault="00034F13" w:rsidP="00DE64E5">
            <w:pPr>
              <w:rPr>
                <w:rFonts w:ascii="Arial Narrow" w:hAnsi="Arial Narrow"/>
                <w:szCs w:val="22"/>
              </w:rPr>
            </w:pPr>
          </w:p>
        </w:tc>
      </w:tr>
    </w:tbl>
    <w:p w14:paraId="666E41E6" w14:textId="77777777" w:rsidR="00034F13" w:rsidRPr="00746CC7" w:rsidRDefault="00034F13" w:rsidP="00C11A6C">
      <w:pPr>
        <w:rPr>
          <w:rFonts w:ascii="Arial Narrow" w:hAnsi="Arial Narrow"/>
        </w:rPr>
      </w:pPr>
    </w:p>
    <w:sectPr w:rsidR="00034F13" w:rsidRPr="00746CC7" w:rsidSect="00A52250">
      <w:headerReference w:type="default" r:id="rId10"/>
      <w:footerReference w:type="default" r:id="rId11"/>
      <w:pgSz w:w="12240" w:h="15840"/>
      <w:pgMar w:top="1335" w:right="1440" w:bottom="1440" w:left="1440" w:header="360" w:footer="37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9936" w14:textId="77777777" w:rsidR="001C4DD9" w:rsidRDefault="001C4DD9">
      <w:r>
        <w:separator/>
      </w:r>
    </w:p>
  </w:endnote>
  <w:endnote w:type="continuationSeparator" w:id="0">
    <w:p w14:paraId="42A1AE0D" w14:textId="77777777" w:rsidR="001C4DD9" w:rsidRDefault="001C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DFB1" w14:textId="77777777" w:rsidR="00746CC7" w:rsidRPr="00C116C8" w:rsidRDefault="00746CC7" w:rsidP="00CD4C1F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  <w:b/>
      </w:rPr>
      <w:t>VANTAGE</w:t>
    </w:r>
    <w:r w:rsidRPr="00C116C8">
      <w:rPr>
        <w:rFonts w:ascii="Times New Roman" w:hAnsi="Times New Roman"/>
        <w:b/>
      </w:rPr>
      <w:t xml:space="preserve"> CONFIDENTIAL</w:t>
    </w:r>
  </w:p>
  <w:p w14:paraId="3D3872F3" w14:textId="012E4955" w:rsidR="00746CC7" w:rsidRPr="00C116C8" w:rsidRDefault="00FA5A06" w:rsidP="00FA5A06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80"/>
      </w:tabs>
      <w:rPr>
        <w:rFonts w:ascii="Times New Roman" w:hAnsi="Times New Roman"/>
      </w:rPr>
    </w:pPr>
    <w:r>
      <w:rPr>
        <w:rFonts w:ascii="Times New Roman" w:hAnsi="Times New Roman"/>
        <w:b/>
      </w:rPr>
      <w:tab/>
    </w:r>
    <w:r w:rsidR="00746CC7" w:rsidRPr="00C116C8">
      <w:rPr>
        <w:rFonts w:ascii="Times New Roman" w:hAnsi="Times New Roman"/>
        <w:b/>
      </w:rPr>
      <w:t xml:space="preserve">This document was printed </w:t>
    </w:r>
    <w:r w:rsidR="00746CC7" w:rsidRPr="00C116C8">
      <w:rPr>
        <w:rFonts w:ascii="Times New Roman" w:hAnsi="Times New Roman"/>
        <w:b/>
      </w:rPr>
      <w:fldChar w:fldCharType="begin"/>
    </w:r>
    <w:r w:rsidR="00746CC7" w:rsidRPr="00C116C8">
      <w:rPr>
        <w:rFonts w:ascii="Times New Roman" w:hAnsi="Times New Roman"/>
        <w:b/>
      </w:rPr>
      <w:instrText xml:space="preserve">date </w:instrText>
    </w:r>
    <w:r w:rsidR="00746CC7" w:rsidRPr="00C116C8">
      <w:rPr>
        <w:rFonts w:ascii="Times New Roman" w:hAnsi="Times New Roman"/>
        <w:b/>
      </w:rPr>
      <w:fldChar w:fldCharType="separate"/>
    </w:r>
    <w:r w:rsidR="00E475E3">
      <w:rPr>
        <w:rFonts w:ascii="Times New Roman" w:hAnsi="Times New Roman"/>
        <w:b/>
        <w:noProof/>
      </w:rPr>
      <w:t>9/26/2025</w:t>
    </w:r>
    <w:r w:rsidR="00746CC7" w:rsidRPr="00C116C8">
      <w:rPr>
        <w:rFonts w:ascii="Times New Roman" w:hAnsi="Times New Roman"/>
        <w:b/>
      </w:rPr>
      <w:fldChar w:fldCharType="end"/>
    </w:r>
    <w:r w:rsidR="00746CC7" w:rsidRPr="00C116C8">
      <w:rPr>
        <w:rFonts w:ascii="Times New Roman" w:hAnsi="Times New Roman"/>
        <w:b/>
      </w:rPr>
      <w:t xml:space="preserve">  </w:t>
    </w:r>
    <w:r w:rsidR="00746CC7" w:rsidRPr="00C116C8">
      <w:rPr>
        <w:rFonts w:ascii="Times New Roman" w:hAnsi="Times New Roman"/>
        <w:b/>
      </w:rPr>
      <w:fldChar w:fldCharType="begin"/>
    </w:r>
    <w:r w:rsidR="00746CC7" w:rsidRPr="00C116C8">
      <w:rPr>
        <w:rFonts w:ascii="Times New Roman" w:hAnsi="Times New Roman"/>
        <w:b/>
      </w:rPr>
      <w:instrText xml:space="preserve">time </w:instrText>
    </w:r>
    <w:r w:rsidR="00746CC7" w:rsidRPr="00C116C8">
      <w:rPr>
        <w:rFonts w:ascii="Times New Roman" w:hAnsi="Times New Roman"/>
        <w:b/>
      </w:rPr>
      <w:fldChar w:fldCharType="separate"/>
    </w:r>
    <w:r w:rsidR="00E475E3">
      <w:rPr>
        <w:rFonts w:ascii="Times New Roman" w:hAnsi="Times New Roman"/>
        <w:b/>
        <w:noProof/>
      </w:rPr>
      <w:t>2:35 PM</w:t>
    </w:r>
    <w:r w:rsidR="00746CC7" w:rsidRPr="00C116C8">
      <w:rPr>
        <w:rFonts w:ascii="Times New Roman" w:hAnsi="Times New Roman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AB7F2" w14:textId="77777777" w:rsidR="001C4DD9" w:rsidRDefault="001C4DD9">
      <w:r>
        <w:separator/>
      </w:r>
    </w:p>
  </w:footnote>
  <w:footnote w:type="continuationSeparator" w:id="0">
    <w:p w14:paraId="27316289" w14:textId="77777777" w:rsidR="001C4DD9" w:rsidRDefault="001C4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50" w:type="dxa"/>
      <w:tblInd w:w="-8" w:type="dxa"/>
      <w:tblLayout w:type="fixed"/>
      <w:tblLook w:val="0000" w:firstRow="0" w:lastRow="0" w:firstColumn="0" w:lastColumn="0" w:noHBand="0" w:noVBand="0"/>
    </w:tblPr>
    <w:tblGrid>
      <w:gridCol w:w="1260"/>
      <w:gridCol w:w="5187"/>
      <w:gridCol w:w="3003"/>
    </w:tblGrid>
    <w:tr w:rsidR="00746CC7" w14:paraId="2A2072C0" w14:textId="77777777" w:rsidTr="00A52250">
      <w:trPr>
        <w:cantSplit/>
      </w:trPr>
      <w:tc>
        <w:tcPr>
          <w:tcW w:w="6447" w:type="dxa"/>
          <w:gridSpan w:val="2"/>
          <w:tcBorders>
            <w:top w:val="single" w:sz="6" w:space="0" w:color="auto"/>
            <w:left w:val="single" w:sz="6" w:space="0" w:color="auto"/>
          </w:tcBorders>
        </w:tcPr>
        <w:p w14:paraId="0F60597A" w14:textId="77777777" w:rsidR="00746CC7" w:rsidRPr="00236ED0" w:rsidRDefault="00746CC7" w:rsidP="00236ED0">
          <w:pPr>
            <w:jc w:val="center"/>
            <w:rPr>
              <w:b/>
              <w:sz w:val="28"/>
            </w:rPr>
          </w:pPr>
          <w:r w:rsidRPr="006977EF">
            <w:rPr>
              <w:noProof/>
            </w:rPr>
            <w:drawing>
              <wp:inline distT="0" distB="0" distL="0" distR="0" wp14:anchorId="10DA39DF" wp14:editId="1EEADE5B">
                <wp:extent cx="1123950" cy="352425"/>
                <wp:effectExtent l="0" t="0" r="0" b="952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555164" w14:textId="77777777" w:rsidR="00746CC7" w:rsidRDefault="00746CC7" w:rsidP="00033179">
          <w:pPr>
            <w:rPr>
              <w:sz w:val="22"/>
              <w:lang w:val="fr-FR"/>
            </w:rPr>
          </w:pPr>
          <w:r>
            <w:rPr>
              <w:sz w:val="22"/>
              <w:lang w:val="fr-FR"/>
            </w:rPr>
            <w:t xml:space="preserve">Document # </w:t>
          </w:r>
        </w:p>
      </w:tc>
    </w:tr>
    <w:tr w:rsidR="00746CC7" w14:paraId="4890E7FA" w14:textId="77777777" w:rsidTr="00A52250">
      <w:trPr>
        <w:cantSplit/>
      </w:trPr>
      <w:tc>
        <w:tcPr>
          <w:tcW w:w="6447" w:type="dxa"/>
          <w:gridSpan w:val="2"/>
          <w:tcBorders>
            <w:left w:val="single" w:sz="6" w:space="0" w:color="auto"/>
          </w:tcBorders>
        </w:tcPr>
        <w:p w14:paraId="39DEE852" w14:textId="77777777" w:rsidR="00746CC7" w:rsidRDefault="00746CC7" w:rsidP="0003317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Gurnee [Department] Procedures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78370F3" w14:textId="79EE4216" w:rsidR="00746CC7" w:rsidRPr="00C116C8" w:rsidRDefault="00746CC7" w:rsidP="00B52C96">
          <w:pPr>
            <w:rPr>
              <w:sz w:val="22"/>
            </w:rPr>
          </w:pPr>
          <w:r w:rsidRPr="00C116C8">
            <w:rPr>
              <w:sz w:val="22"/>
            </w:rPr>
            <w:t xml:space="preserve">Revision Date: </w:t>
          </w:r>
          <w:r w:rsidR="00FA5A06">
            <w:rPr>
              <w:sz w:val="22"/>
            </w:rPr>
            <w:t>1</w:t>
          </w:r>
          <w:r w:rsidR="00A359A6">
            <w:rPr>
              <w:sz w:val="22"/>
            </w:rPr>
            <w:t>2</w:t>
          </w:r>
          <w:r w:rsidR="00FA5A06">
            <w:rPr>
              <w:sz w:val="22"/>
            </w:rPr>
            <w:t>/</w:t>
          </w:r>
          <w:r w:rsidR="00A359A6">
            <w:rPr>
              <w:sz w:val="22"/>
            </w:rPr>
            <w:t>4</w:t>
          </w:r>
          <w:r w:rsidR="00FA5A06">
            <w:rPr>
              <w:sz w:val="22"/>
            </w:rPr>
            <w:t>/19</w:t>
          </w:r>
        </w:p>
      </w:tc>
    </w:tr>
    <w:tr w:rsidR="00746CC7" w14:paraId="61DE4348" w14:textId="77777777" w:rsidTr="00A52250">
      <w:trPr>
        <w:cantSplit/>
        <w:trHeight w:val="147"/>
      </w:trPr>
      <w:tc>
        <w:tcPr>
          <w:tcW w:w="12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7A204985" w14:textId="77777777" w:rsidR="00746CC7" w:rsidRDefault="00746CC7" w:rsidP="00B52C96">
          <w:pPr>
            <w:rPr>
              <w:sz w:val="22"/>
            </w:rPr>
          </w:pPr>
          <w:r>
            <w:rPr>
              <w:sz w:val="22"/>
            </w:rPr>
            <w:t>Document Name:</w:t>
          </w:r>
        </w:p>
      </w:tc>
      <w:tc>
        <w:tcPr>
          <w:tcW w:w="5187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43B15C24" w14:textId="0341FE76" w:rsidR="00746CC7" w:rsidRPr="00B3541D" w:rsidRDefault="009E596A" w:rsidP="00B52C96">
          <w:pPr>
            <w:rPr>
              <w:b/>
              <w:sz w:val="32"/>
              <w:szCs w:val="32"/>
            </w:rPr>
          </w:pPr>
          <w:r>
            <w:rPr>
              <w:b/>
              <w:sz w:val="22"/>
            </w:rPr>
            <w:t xml:space="preserve">PSM – Management of Change – </w:t>
          </w:r>
          <w:r w:rsidR="002765FB">
            <w:rPr>
              <w:b/>
              <w:sz w:val="22"/>
            </w:rPr>
            <w:t xml:space="preserve">Addendum </w:t>
          </w:r>
          <w:r>
            <w:rPr>
              <w:b/>
              <w:sz w:val="22"/>
            </w:rPr>
            <w:t>Approval</w:t>
          </w:r>
        </w:p>
      </w:tc>
      <w:tc>
        <w:tcPr>
          <w:tcW w:w="30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28AF6B" w14:textId="77777777" w:rsidR="00746CC7" w:rsidRDefault="00746CC7" w:rsidP="00B52C96">
          <w:pPr>
            <w:rPr>
              <w:sz w:val="22"/>
            </w:rPr>
          </w:pPr>
          <w:r>
            <w:rPr>
              <w:sz w:val="22"/>
            </w:rPr>
            <w:t xml:space="preserve">Page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>PAGE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  <w:r>
            <w:rPr>
              <w:sz w:val="22"/>
            </w:rPr>
            <w:t xml:space="preserve"> of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 \* MERGEFORMAT 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26C80FD4" w14:textId="77777777" w:rsidR="00746CC7" w:rsidRPr="00B52C96" w:rsidRDefault="00746CC7">
    <w:pPr>
      <w:pStyle w:val="Header"/>
      <w:rPr>
        <w:rFonts w:ascii="Times New Roman" w:hAnsi="Times New Roman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0E2B2DE"/>
    <w:lvl w:ilvl="0">
      <w:numFmt w:val="decimal"/>
      <w:lvlText w:val="*"/>
      <w:lvlJc w:val="left"/>
    </w:lvl>
  </w:abstractNum>
  <w:abstractNum w:abstractNumId="1" w15:restartNumberingAfterBreak="0">
    <w:nsid w:val="04944F54"/>
    <w:multiLevelType w:val="hybridMultilevel"/>
    <w:tmpl w:val="41A6C9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53BF4"/>
    <w:multiLevelType w:val="hybridMultilevel"/>
    <w:tmpl w:val="9ED4C4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903F8"/>
    <w:multiLevelType w:val="hybridMultilevel"/>
    <w:tmpl w:val="2F600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50A3E"/>
    <w:multiLevelType w:val="hybridMultilevel"/>
    <w:tmpl w:val="4C4EB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72721"/>
    <w:multiLevelType w:val="hybridMultilevel"/>
    <w:tmpl w:val="8D1AA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D78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F59061F"/>
    <w:multiLevelType w:val="hybridMultilevel"/>
    <w:tmpl w:val="8208E286"/>
    <w:lvl w:ilvl="0" w:tplc="766CAFC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5115A0"/>
    <w:multiLevelType w:val="hybridMultilevel"/>
    <w:tmpl w:val="8D70AC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2936162"/>
    <w:multiLevelType w:val="hybridMultilevel"/>
    <w:tmpl w:val="6D2825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98353D"/>
    <w:multiLevelType w:val="multilevel"/>
    <w:tmpl w:val="72E2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  <w:b w:val="0"/>
      </w:rPr>
    </w:lvl>
    <w:lvl w:ilvl="4">
      <w:start w:val="1"/>
      <w:numFmt w:val="lowerRoman"/>
      <w:lvlText w:val="%5)"/>
      <w:lvlJc w:val="left"/>
      <w:pPr>
        <w:tabs>
          <w:tab w:val="num" w:pos="3240"/>
        </w:tabs>
        <w:ind w:left="3240" w:hanging="36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11" w15:restartNumberingAfterBreak="0">
    <w:nsid w:val="63F60FDB"/>
    <w:multiLevelType w:val="singleLevel"/>
    <w:tmpl w:val="F648C49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2" w15:restartNumberingAfterBreak="0">
    <w:nsid w:val="73C9446F"/>
    <w:multiLevelType w:val="hybridMultilevel"/>
    <w:tmpl w:val="1532A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673BC9"/>
    <w:multiLevelType w:val="hybridMultilevel"/>
    <w:tmpl w:val="950EB5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44180337">
    <w:abstractNumId w:val="6"/>
  </w:num>
  <w:num w:numId="2" w16cid:durableId="1141078159">
    <w:abstractNumId w:val="11"/>
  </w:num>
  <w:num w:numId="3" w16cid:durableId="17313522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 w16cid:durableId="764307726">
    <w:abstractNumId w:val="4"/>
  </w:num>
  <w:num w:numId="5" w16cid:durableId="1560365858">
    <w:abstractNumId w:val="7"/>
  </w:num>
  <w:num w:numId="6" w16cid:durableId="230700177">
    <w:abstractNumId w:val="13"/>
  </w:num>
  <w:num w:numId="7" w16cid:durableId="841971574">
    <w:abstractNumId w:val="3"/>
  </w:num>
  <w:num w:numId="8" w16cid:durableId="31686370">
    <w:abstractNumId w:val="12"/>
  </w:num>
  <w:num w:numId="9" w16cid:durableId="190270476">
    <w:abstractNumId w:val="1"/>
  </w:num>
  <w:num w:numId="10" w16cid:durableId="638456467">
    <w:abstractNumId w:val="8"/>
  </w:num>
  <w:num w:numId="11" w16cid:durableId="218247720">
    <w:abstractNumId w:val="2"/>
  </w:num>
  <w:num w:numId="12" w16cid:durableId="535317348">
    <w:abstractNumId w:val="9"/>
  </w:num>
  <w:num w:numId="13" w16cid:durableId="2045517169">
    <w:abstractNumId w:val="5"/>
  </w:num>
  <w:num w:numId="14" w16cid:durableId="672148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MDAxMrcwMDEzNrZU0lEKTi0uzszPAykwrAUAt3MwRSwAAAA="/>
  </w:docVars>
  <w:rsids>
    <w:rsidRoot w:val="00746CC7"/>
    <w:rsid w:val="000039A5"/>
    <w:rsid w:val="00012833"/>
    <w:rsid w:val="00033179"/>
    <w:rsid w:val="00034F13"/>
    <w:rsid w:val="00050D62"/>
    <w:rsid w:val="00067C7D"/>
    <w:rsid w:val="00091D96"/>
    <w:rsid w:val="000A31A3"/>
    <w:rsid w:val="000B6A55"/>
    <w:rsid w:val="000E5D06"/>
    <w:rsid w:val="001936C4"/>
    <w:rsid w:val="001C4A31"/>
    <w:rsid w:val="001C4DD9"/>
    <w:rsid w:val="00236ED0"/>
    <w:rsid w:val="00257E88"/>
    <w:rsid w:val="002765FB"/>
    <w:rsid w:val="00290D7A"/>
    <w:rsid w:val="002A3D9A"/>
    <w:rsid w:val="002A775A"/>
    <w:rsid w:val="002B5945"/>
    <w:rsid w:val="0033531F"/>
    <w:rsid w:val="0035542C"/>
    <w:rsid w:val="004007AF"/>
    <w:rsid w:val="004B5776"/>
    <w:rsid w:val="0051021F"/>
    <w:rsid w:val="005C7235"/>
    <w:rsid w:val="005D4879"/>
    <w:rsid w:val="005E794F"/>
    <w:rsid w:val="006241EB"/>
    <w:rsid w:val="00625FAB"/>
    <w:rsid w:val="0064546A"/>
    <w:rsid w:val="00670902"/>
    <w:rsid w:val="0067313C"/>
    <w:rsid w:val="00715441"/>
    <w:rsid w:val="00727792"/>
    <w:rsid w:val="007342A6"/>
    <w:rsid w:val="00736FA3"/>
    <w:rsid w:val="00746CC7"/>
    <w:rsid w:val="007667DA"/>
    <w:rsid w:val="00774D25"/>
    <w:rsid w:val="007C572A"/>
    <w:rsid w:val="00821F53"/>
    <w:rsid w:val="00825F45"/>
    <w:rsid w:val="00845FC0"/>
    <w:rsid w:val="00846383"/>
    <w:rsid w:val="00864B25"/>
    <w:rsid w:val="00886881"/>
    <w:rsid w:val="008A7134"/>
    <w:rsid w:val="008C0F88"/>
    <w:rsid w:val="00913A73"/>
    <w:rsid w:val="009777B1"/>
    <w:rsid w:val="009A4DFC"/>
    <w:rsid w:val="009C24E9"/>
    <w:rsid w:val="009D535C"/>
    <w:rsid w:val="009E596A"/>
    <w:rsid w:val="00A00B9E"/>
    <w:rsid w:val="00A35069"/>
    <w:rsid w:val="00A359A6"/>
    <w:rsid w:val="00A43D6F"/>
    <w:rsid w:val="00A52250"/>
    <w:rsid w:val="00A77838"/>
    <w:rsid w:val="00A806A7"/>
    <w:rsid w:val="00A86D15"/>
    <w:rsid w:val="00AA5E42"/>
    <w:rsid w:val="00AB0AC0"/>
    <w:rsid w:val="00AD7520"/>
    <w:rsid w:val="00AF7D19"/>
    <w:rsid w:val="00B06801"/>
    <w:rsid w:val="00B3541D"/>
    <w:rsid w:val="00B52C96"/>
    <w:rsid w:val="00BB3847"/>
    <w:rsid w:val="00BB4F2E"/>
    <w:rsid w:val="00BD6D7E"/>
    <w:rsid w:val="00BE4F4B"/>
    <w:rsid w:val="00BF5B92"/>
    <w:rsid w:val="00C072B5"/>
    <w:rsid w:val="00C116C8"/>
    <w:rsid w:val="00C11A6C"/>
    <w:rsid w:val="00C41E7A"/>
    <w:rsid w:val="00C66FE5"/>
    <w:rsid w:val="00C70513"/>
    <w:rsid w:val="00CB7B5B"/>
    <w:rsid w:val="00CD4C1F"/>
    <w:rsid w:val="00CF665C"/>
    <w:rsid w:val="00D0337F"/>
    <w:rsid w:val="00D44932"/>
    <w:rsid w:val="00D8112A"/>
    <w:rsid w:val="00DE64E5"/>
    <w:rsid w:val="00E475E3"/>
    <w:rsid w:val="00E676BA"/>
    <w:rsid w:val="00E76B7F"/>
    <w:rsid w:val="00EA625F"/>
    <w:rsid w:val="00EA776F"/>
    <w:rsid w:val="00EB42EF"/>
    <w:rsid w:val="00EB56DE"/>
    <w:rsid w:val="00EE02AB"/>
    <w:rsid w:val="00EE4773"/>
    <w:rsid w:val="00F03C30"/>
    <w:rsid w:val="00F26EDC"/>
    <w:rsid w:val="00F55866"/>
    <w:rsid w:val="00F64F2E"/>
    <w:rsid w:val="00F80434"/>
    <w:rsid w:val="00F83819"/>
    <w:rsid w:val="00FA5A06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B7CDD2B"/>
  <w15:chartTrackingRefBased/>
  <w15:docId w15:val="{0641E866-7E57-4D53-8967-CF827723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746CC7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ascii="Arial Narrow" w:hAnsi="Arial Narrow"/>
      <w:b/>
      <w:color w:val="000000"/>
      <w:sz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746CC7"/>
    <w:pPr>
      <w:keepNext/>
      <w:overflowPunct w:val="0"/>
      <w:autoSpaceDE w:val="0"/>
      <w:autoSpaceDN w:val="0"/>
      <w:adjustRightInd w:val="0"/>
      <w:textAlignment w:val="baseline"/>
      <w:outlineLvl w:val="3"/>
    </w:pPr>
    <w:rPr>
      <w:rFonts w:ascii="Arial Narrow" w:hAnsi="Arial Narrow"/>
      <w:color w:val="000000"/>
      <w:sz w:val="32"/>
      <w:lang w:val="en-GB"/>
    </w:rPr>
  </w:style>
  <w:style w:type="paragraph" w:styleId="Heading6">
    <w:name w:val="heading 6"/>
    <w:basedOn w:val="Normal"/>
    <w:next w:val="Normal"/>
    <w:link w:val="Heading6Char"/>
    <w:qFormat/>
    <w:rsid w:val="00746CC7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b/>
      <w:bCs/>
      <w:color w:val="000000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6CC7"/>
    <w:rPr>
      <w:rFonts w:ascii="Arial Narrow" w:hAnsi="Arial Narrow"/>
      <w:b/>
      <w:color w:val="000000"/>
      <w:sz w:val="24"/>
      <w:lang w:val="en-GB"/>
    </w:rPr>
  </w:style>
  <w:style w:type="character" w:customStyle="1" w:styleId="Heading4Char">
    <w:name w:val="Heading 4 Char"/>
    <w:basedOn w:val="DefaultParagraphFont"/>
    <w:link w:val="Heading4"/>
    <w:rsid w:val="00746CC7"/>
    <w:rPr>
      <w:rFonts w:ascii="Arial Narrow" w:hAnsi="Arial Narrow"/>
      <w:color w:val="000000"/>
      <w:sz w:val="32"/>
      <w:lang w:val="en-GB"/>
    </w:rPr>
  </w:style>
  <w:style w:type="character" w:customStyle="1" w:styleId="Heading6Char">
    <w:name w:val="Heading 6 Char"/>
    <w:basedOn w:val="DefaultParagraphFont"/>
    <w:link w:val="Heading6"/>
    <w:rsid w:val="00746CC7"/>
    <w:rPr>
      <w:b/>
      <w:bCs/>
      <w:color w:val="000000"/>
      <w:sz w:val="22"/>
      <w:szCs w:val="22"/>
      <w:lang w:val="en-GB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FooterChar">
    <w:name w:val="Footer Char"/>
    <w:link w:val="Footer"/>
    <w:rsid w:val="002A775A"/>
    <w:rPr>
      <w:rFonts w:ascii="Courier" w:hAnsi="Courier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Courier" w:hAnsi="Courier"/>
      <w:sz w:val="24"/>
    </w:rPr>
  </w:style>
  <w:style w:type="character" w:customStyle="1" w:styleId="HeaderChar">
    <w:name w:val="Header Char"/>
    <w:link w:val="Header"/>
    <w:uiPriority w:val="99"/>
    <w:locked/>
    <w:rsid w:val="00746CC7"/>
    <w:rPr>
      <w:rFonts w:ascii="Courier" w:hAnsi="Courier"/>
      <w:sz w:val="24"/>
    </w:rPr>
  </w:style>
  <w:style w:type="paragraph" w:styleId="BalloonText">
    <w:name w:val="Balloon Text"/>
    <w:basedOn w:val="Normal"/>
    <w:link w:val="BalloonTextChar"/>
    <w:rsid w:val="00EB56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56D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46CC7"/>
  </w:style>
  <w:style w:type="paragraph" w:customStyle="1" w:styleId="ppm1">
    <w:name w:val="ppm1"/>
    <w:basedOn w:val="Normal"/>
    <w:rsid w:val="00746CC7"/>
    <w:pPr>
      <w:tabs>
        <w:tab w:val="left" w:pos="288"/>
      </w:tabs>
      <w:overflowPunct w:val="0"/>
      <w:autoSpaceDE w:val="0"/>
      <w:autoSpaceDN w:val="0"/>
      <w:adjustRightInd w:val="0"/>
      <w:ind w:left="454"/>
      <w:textAlignment w:val="baseline"/>
    </w:pPr>
    <w:rPr>
      <w:lang w:val="en-GB"/>
    </w:rPr>
  </w:style>
  <w:style w:type="paragraph" w:customStyle="1" w:styleId="TableText">
    <w:name w:val="TableText"/>
    <w:basedOn w:val="Normal"/>
    <w:rsid w:val="00746CC7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paragraph" w:customStyle="1" w:styleId="PageTitle">
    <w:name w:val="PageTitle"/>
    <w:basedOn w:val="Normal"/>
    <w:rsid w:val="00746CC7"/>
    <w:pPr>
      <w:pageBreakBefore/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Comic Sans MS" w:hAnsi="Comic Sans MS"/>
      <w:b/>
      <w:sz w:val="28"/>
      <w:u w:val="single"/>
      <w:lang w:val="en-GB"/>
    </w:rPr>
  </w:style>
  <w:style w:type="paragraph" w:customStyle="1" w:styleId="To">
    <w:name w:val="To"/>
    <w:basedOn w:val="Normal"/>
    <w:rsid w:val="00746CC7"/>
    <w:pPr>
      <w:widowControl w:val="0"/>
      <w:overflowPunct w:val="0"/>
      <w:autoSpaceDE w:val="0"/>
      <w:autoSpaceDN w:val="0"/>
      <w:adjustRightInd w:val="0"/>
      <w:textAlignment w:val="baseline"/>
    </w:pPr>
    <w:rPr>
      <w:rFonts w:ascii="Univers (W1)" w:hAnsi="Univers (W1)"/>
      <w:sz w:val="36"/>
    </w:rPr>
  </w:style>
  <w:style w:type="paragraph" w:customStyle="1" w:styleId="From">
    <w:name w:val="From"/>
    <w:basedOn w:val="Normal"/>
    <w:rsid w:val="00746CC7"/>
    <w:pPr>
      <w:widowControl w:val="0"/>
      <w:overflowPunct w:val="0"/>
      <w:autoSpaceDE w:val="0"/>
      <w:autoSpaceDN w:val="0"/>
      <w:adjustRightInd w:val="0"/>
      <w:spacing w:before="360"/>
      <w:textAlignment w:val="baseline"/>
    </w:pPr>
    <w:rPr>
      <w:rFonts w:ascii="Univers (W1)" w:hAnsi="Univers (W1)"/>
      <w:sz w:val="36"/>
    </w:rPr>
  </w:style>
  <w:style w:type="paragraph" w:customStyle="1" w:styleId="GEMSTitle">
    <w:name w:val="GEMS Title"/>
    <w:basedOn w:val="Heading2"/>
    <w:rsid w:val="00746CC7"/>
    <w:pPr>
      <w:tabs>
        <w:tab w:val="clear" w:pos="-720"/>
      </w:tabs>
      <w:overflowPunct w:val="0"/>
      <w:autoSpaceDE w:val="0"/>
      <w:autoSpaceDN w:val="0"/>
      <w:adjustRightInd w:val="0"/>
      <w:spacing w:before="240" w:after="60"/>
      <w:ind w:hanging="20"/>
      <w:textAlignment w:val="baseline"/>
      <w:outlineLvl w:val="9"/>
    </w:pPr>
    <w:rPr>
      <w:b/>
      <w:i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yub\AppData\Roaming\Microsoft\Templates\Gurnee%20SO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985D2242B4DA8380E23F2739B53" ma:contentTypeVersion="13" ma:contentTypeDescription="Create a new document." ma:contentTypeScope="" ma:versionID="8a9ac7a39920f21aad7b2ae428c5611a">
  <xsd:schema xmlns:xsd="http://www.w3.org/2001/XMLSchema" xmlns:xs="http://www.w3.org/2001/XMLSchema" xmlns:p="http://schemas.microsoft.com/office/2006/metadata/properties" xmlns:ns3="9b9e281f-2a3b-4efd-92f6-5d9f379b43c7" xmlns:ns4="6bc1e68a-6542-413e-afed-f18be8e078e5" targetNamespace="http://schemas.microsoft.com/office/2006/metadata/properties" ma:root="true" ma:fieldsID="0fe9eb8bdf9fea9ad99764f72caf152b" ns3:_="" ns4:_="">
    <xsd:import namespace="9b9e281f-2a3b-4efd-92f6-5d9f379b43c7"/>
    <xsd:import namespace="6bc1e68a-6542-413e-afed-f18be8e078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e281f-2a3b-4efd-92f6-5d9f379b4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1e68a-6542-413e-afed-f18be8e078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6D2503-C5DB-4AF5-9A94-BDE89176C6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9AD41C-0EF1-4B83-A5CF-B28761A2D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e281f-2a3b-4efd-92f6-5d9f379b43c7"/>
    <ds:schemaRef ds:uri="6bc1e68a-6542-413e-afed-f18be8e07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FED0BD-F46C-4E08-AF97-CBBA81FF05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Gurnee SOP Template</Template>
  <TotalTime>78</TotalTime>
  <Pages>1</Pages>
  <Words>66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BY:</vt:lpstr>
    </vt:vector>
  </TitlesOfParts>
  <Company>BASF Corporation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BY:</dc:title>
  <dc:subject/>
  <dc:creator>Parag Desai</dc:creator>
  <cp:keywords/>
  <dc:description/>
  <cp:lastModifiedBy>Karen Hitchcock</cp:lastModifiedBy>
  <cp:revision>28</cp:revision>
  <cp:lastPrinted>2025-09-26T19:35:00Z</cp:lastPrinted>
  <dcterms:created xsi:type="dcterms:W3CDTF">2019-10-21T12:47:00Z</dcterms:created>
  <dcterms:modified xsi:type="dcterms:W3CDTF">2025-09-26T19:35:00Z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0x0101004ABC9985D2242B4DA8380E23F2739B53</vt:lpwstr>
  </property>
</Properties>
</file>